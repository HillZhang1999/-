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46798941"/>
        <w:placeholder>
          <w:docPart w:val="35E12F8B6E99044AA314FC8180D19B97"/>
        </w:placeholder>
        <w:temporary/>
        <w:showingPlcHdr/>
        <w15:appearance w15:val="hidden"/>
      </w:sdtPr>
      <w:sdtContent>
        <w:p w14:paraId="495E3601" w14:textId="77777777" w:rsidR="00533586" w:rsidRDefault="00547C66">
          <w:pPr>
            <w:pStyle w:val="1"/>
          </w:pPr>
          <w:r>
            <w:t>做笔记</w:t>
          </w:r>
        </w:p>
      </w:sdtContent>
    </w:sdt>
    <w:p w14:paraId="2172C282" w14:textId="5835A985" w:rsidR="003B5D4A" w:rsidRDefault="00E85BC7" w:rsidP="0079299A">
      <w:r>
        <w:t>5.1</w:t>
      </w:r>
    </w:p>
    <w:p w14:paraId="2E18C641" w14:textId="283815DF" w:rsidR="000B50BF" w:rsidRDefault="000B50BF" w:rsidP="0079299A">
      <w:r>
        <w:rPr>
          <w:rFonts w:hint="eastAsia"/>
        </w:rPr>
        <w:t>-</w:t>
      </w:r>
      <w:r w:rsidR="005D1832">
        <w:rPr>
          <w:rFonts w:hint="eastAsia"/>
        </w:rPr>
        <w:t>编写</w:t>
      </w:r>
      <w:r>
        <w:rPr>
          <w:rFonts w:hint="eastAsia"/>
        </w:rPr>
        <w:t>基于</w:t>
      </w:r>
      <w:r w:rsidR="00B32C95">
        <w:rPr>
          <w:rFonts w:hint="eastAsia"/>
        </w:rPr>
        <w:t>百度</w:t>
      </w:r>
      <w:r>
        <w:rPr>
          <w:rFonts w:hint="eastAsia"/>
        </w:rPr>
        <w:t>百科中的</w:t>
      </w:r>
      <w:r>
        <w:rPr>
          <w:rFonts w:hint="eastAsia"/>
        </w:rPr>
        <w:t>label</w:t>
      </w:r>
      <w:r w:rsidR="005F6565">
        <w:rPr>
          <w:rFonts w:hint="eastAsia"/>
        </w:rPr>
        <w:t>抽取</w:t>
      </w:r>
      <w:r w:rsidR="00A76C1E">
        <w:rPr>
          <w:rFonts w:hint="eastAsia"/>
        </w:rPr>
        <w:t>上下位关系侯</w:t>
      </w:r>
      <w:r>
        <w:rPr>
          <w:rFonts w:hint="eastAsia"/>
        </w:rPr>
        <w:t>选集</w:t>
      </w:r>
      <w:r w:rsidR="005D1832">
        <w:rPr>
          <w:rFonts w:hint="eastAsia"/>
        </w:rPr>
        <w:t>的爬虫</w:t>
      </w:r>
    </w:p>
    <w:p w14:paraId="0E9853AB" w14:textId="77777777" w:rsidR="00A76C1E" w:rsidRDefault="00A76C1E" w:rsidP="0079299A"/>
    <w:p w14:paraId="04CE805F" w14:textId="4DF64225" w:rsidR="00A76C1E" w:rsidRDefault="00E85BC7" w:rsidP="0079299A">
      <w:r>
        <w:rPr>
          <w:rFonts w:hint="eastAsia"/>
        </w:rPr>
        <w:t>5.2</w:t>
      </w:r>
    </w:p>
    <w:p w14:paraId="59C63217" w14:textId="2F966DC2" w:rsidR="00FE3C9B" w:rsidRDefault="00FE3C9B" w:rsidP="0079299A">
      <w:r>
        <w:rPr>
          <w:rFonts w:hint="eastAsia"/>
        </w:rPr>
        <w:t>-</w:t>
      </w:r>
      <w:r>
        <w:rPr>
          <w:rFonts w:hint="eastAsia"/>
        </w:rPr>
        <w:t>考虑多义词的</w:t>
      </w:r>
      <w:r>
        <w:rPr>
          <w:rFonts w:hint="eastAsia"/>
        </w:rPr>
        <w:t>label</w:t>
      </w:r>
      <w:r>
        <w:rPr>
          <w:rFonts w:hint="eastAsia"/>
        </w:rPr>
        <w:t>抽取</w:t>
      </w:r>
    </w:p>
    <w:p w14:paraId="40247BE7" w14:textId="52B218F8" w:rsidR="00654FA7" w:rsidRDefault="00654FA7" w:rsidP="0079299A">
      <w:r>
        <w:rPr>
          <w:rFonts w:hint="eastAsia"/>
        </w:rPr>
        <w:t>-</w:t>
      </w:r>
      <w:r>
        <w:rPr>
          <w:rFonts w:hint="eastAsia"/>
        </w:rPr>
        <w:t>考虑重复的上下位词对的去重</w:t>
      </w:r>
    </w:p>
    <w:p w14:paraId="3C741950" w14:textId="77777777" w:rsidR="00654FA7" w:rsidRDefault="00654FA7" w:rsidP="0079299A"/>
    <w:p w14:paraId="4CFBE814" w14:textId="71FCFA9D" w:rsidR="00654FA7" w:rsidRDefault="00E85BC7" w:rsidP="0079299A">
      <w:r>
        <w:rPr>
          <w:rFonts w:hint="eastAsia"/>
        </w:rPr>
        <w:t>5.3</w:t>
      </w:r>
    </w:p>
    <w:p w14:paraId="6C100657" w14:textId="4F9C7C7A" w:rsidR="0072144C" w:rsidRPr="005C069B" w:rsidRDefault="0072144C" w:rsidP="0079299A">
      <w:pPr>
        <w:rPr>
          <w:lang w:val="en-US"/>
        </w:rPr>
      </w:pPr>
      <w:r>
        <w:rPr>
          <w:rFonts w:hint="eastAsia"/>
        </w:rPr>
        <w:t>-</w:t>
      </w:r>
      <w:r>
        <w:rPr>
          <w:rFonts w:hint="eastAsia"/>
        </w:rPr>
        <w:t>基于百科</w:t>
      </w:r>
      <w:r>
        <w:rPr>
          <w:rFonts w:hint="eastAsia"/>
        </w:rPr>
        <w:t>label</w:t>
      </w:r>
      <w:r>
        <w:rPr>
          <w:rFonts w:hint="eastAsia"/>
        </w:rPr>
        <w:t>的抽取执行完毕（</w:t>
      </w:r>
      <w:r>
        <w:rPr>
          <w:rFonts w:hint="eastAsia"/>
        </w:rPr>
        <w:t>2days</w:t>
      </w:r>
      <w:r>
        <w:rPr>
          <w:rFonts w:hint="eastAsia"/>
        </w:rPr>
        <w:t>），共抽取到</w:t>
      </w:r>
      <w:r w:rsidR="00064F39" w:rsidRPr="00064F39">
        <w:t>221523</w:t>
      </w:r>
      <w:r w:rsidR="00064F39">
        <w:rPr>
          <w:rFonts w:hint="eastAsia"/>
        </w:rPr>
        <w:t>个词对</w:t>
      </w:r>
      <w:r w:rsidR="00B40D0C">
        <w:rPr>
          <w:rFonts w:hint="eastAsia"/>
        </w:rPr>
        <w:t>(</w:t>
      </w:r>
      <w:r w:rsidR="00B40D0C" w:rsidRPr="00B40D0C">
        <w:t>WordPairs-label-v1.txt</w:t>
      </w:r>
      <w:r w:rsidR="00B40D0C">
        <w:rPr>
          <w:rFonts w:hint="eastAsia"/>
        </w:rPr>
        <w:t>)</w:t>
      </w:r>
      <w:r w:rsidR="00064F39">
        <w:rPr>
          <w:rFonts w:hint="eastAsia"/>
        </w:rPr>
        <w:t>，其中，上下位均在词典中的有</w:t>
      </w:r>
      <w:r w:rsidR="00064F39">
        <w:rPr>
          <w:rFonts w:hint="eastAsia"/>
        </w:rPr>
        <w:t>143004</w:t>
      </w:r>
      <w:r w:rsidR="00064F39">
        <w:rPr>
          <w:rFonts w:hint="eastAsia"/>
        </w:rPr>
        <w:t>个</w:t>
      </w:r>
      <w:r w:rsidR="00B40D0C">
        <w:rPr>
          <w:rFonts w:hint="eastAsia"/>
        </w:rPr>
        <w:t>(</w:t>
      </w:r>
      <w:r w:rsidR="00B40D0C">
        <w:t>WordPairs-label-v2</w:t>
      </w:r>
      <w:r w:rsidR="00B40D0C" w:rsidRPr="00B40D0C">
        <w:t>.txt</w:t>
      </w:r>
      <w:r w:rsidR="00B40D0C">
        <w:rPr>
          <w:rFonts w:hint="eastAsia"/>
        </w:rPr>
        <w:t>)</w:t>
      </w:r>
    </w:p>
    <w:p w14:paraId="2CC8F82F" w14:textId="342307C6" w:rsidR="006B4577" w:rsidRDefault="00A76C1E" w:rsidP="0079299A">
      <w:r>
        <w:rPr>
          <w:rFonts w:hint="eastAsia"/>
        </w:rPr>
        <w:t>-</w:t>
      </w:r>
      <w:r w:rsidR="00F310E9">
        <w:rPr>
          <w:rFonts w:hint="eastAsia"/>
        </w:rPr>
        <w:t>基于</w:t>
      </w:r>
      <w:r w:rsidR="00127786">
        <w:rPr>
          <w:rFonts w:hint="eastAsia"/>
        </w:rPr>
        <w:t>百科文本共现度对抽取到的候选集进行筛选，对于两个词</w:t>
      </w:r>
      <w:r w:rsidR="00127786">
        <w:rPr>
          <w:rFonts w:hint="eastAsia"/>
        </w:rPr>
        <w:t>a</w:t>
      </w:r>
      <w:r w:rsidR="00127786">
        <w:rPr>
          <w:rFonts w:hint="eastAsia"/>
        </w:rPr>
        <w:t>、</w:t>
      </w:r>
      <w:r w:rsidR="00127786">
        <w:rPr>
          <w:rFonts w:hint="eastAsia"/>
        </w:rPr>
        <w:t>b</w:t>
      </w:r>
      <w:r w:rsidR="00127786">
        <w:rPr>
          <w:rFonts w:hint="eastAsia"/>
        </w:rPr>
        <w:t>，</w:t>
      </w:r>
      <w:r w:rsidR="005F6565">
        <w:rPr>
          <w:rFonts w:hint="eastAsia"/>
        </w:rPr>
        <w:t>初步</w:t>
      </w:r>
      <w:r w:rsidR="003831A5">
        <w:rPr>
          <w:rFonts w:hint="eastAsia"/>
        </w:rPr>
        <w:t>定义筛选值</w:t>
      </w:r>
      <w:r w:rsidR="00127786">
        <w:rPr>
          <w:rFonts w:hint="eastAsia"/>
        </w:rPr>
        <w:t>F</w:t>
      </w:r>
      <w:r w:rsidR="00127786">
        <w:rPr>
          <w:rFonts w:hint="eastAsia"/>
        </w:rPr>
        <w:t>为：</w:t>
      </w:r>
      <w:r w:rsidR="00F310E9">
        <w:rPr>
          <w:rFonts w:hint="eastAsia"/>
        </w:rPr>
        <w:t xml:space="preserve"> </w:t>
      </w:r>
      <w:r w:rsidR="00686A00">
        <w:rPr>
          <w:rFonts w:hint="eastAsia"/>
        </w:rPr>
        <w:t>F=</w:t>
      </w:r>
      <w:r w:rsidR="00686A00">
        <w:t>2*</w:t>
      </w:r>
      <w:r w:rsidR="00686A00">
        <w:rPr>
          <w:rFonts w:hint="eastAsia"/>
        </w:rPr>
        <w:t>count</w:t>
      </w:r>
      <w:r w:rsidR="00127786">
        <w:rPr>
          <w:rFonts w:hint="eastAsia"/>
        </w:rPr>
        <w:t>(</w:t>
      </w:r>
      <w:proofErr w:type="spellStart"/>
      <w:r w:rsidR="00127786">
        <w:rPr>
          <w:rFonts w:hint="eastAsia"/>
        </w:rPr>
        <w:t>a,b</w:t>
      </w:r>
      <w:proofErr w:type="spellEnd"/>
      <w:r w:rsidR="00127786">
        <w:rPr>
          <w:rFonts w:hint="eastAsia"/>
        </w:rPr>
        <w:t>)/</w:t>
      </w:r>
      <w:r w:rsidR="003831A5">
        <w:rPr>
          <w:rFonts w:hint="eastAsia"/>
        </w:rPr>
        <w:t>min(</w:t>
      </w:r>
      <w:r w:rsidR="00127786">
        <w:rPr>
          <w:rFonts w:hint="eastAsia"/>
        </w:rPr>
        <w:t>count</w:t>
      </w:r>
      <w:r w:rsidR="003831A5">
        <w:rPr>
          <w:rFonts w:hint="eastAsia"/>
        </w:rPr>
        <w:t>(a),</w:t>
      </w:r>
      <w:r w:rsidR="00127786">
        <w:rPr>
          <w:rFonts w:hint="eastAsia"/>
        </w:rPr>
        <w:t>count(b)</w:t>
      </w:r>
      <w:r w:rsidR="003831A5">
        <w:rPr>
          <w:rFonts w:hint="eastAsia"/>
        </w:rPr>
        <w:t>)</w:t>
      </w:r>
      <w:r w:rsidR="00127786">
        <w:rPr>
          <w:rFonts w:hint="eastAsia"/>
        </w:rPr>
        <w:t>，其中</w:t>
      </w:r>
      <w:r w:rsidR="00127786">
        <w:rPr>
          <w:rFonts w:hint="eastAsia"/>
        </w:rPr>
        <w:t>count</w:t>
      </w:r>
      <w:r w:rsidR="005F6565">
        <w:rPr>
          <w:rFonts w:hint="eastAsia"/>
        </w:rPr>
        <w:t>(word</w:t>
      </w:r>
      <w:r w:rsidR="00127786">
        <w:rPr>
          <w:rFonts w:hint="eastAsia"/>
        </w:rPr>
        <w:t>)</w:t>
      </w:r>
      <w:r w:rsidR="00127786">
        <w:rPr>
          <w:rFonts w:hint="eastAsia"/>
        </w:rPr>
        <w:t>为词在所有语料中出现的次数，但是筛选的阈值</w:t>
      </w:r>
      <w:r w:rsidR="005F6565">
        <w:rPr>
          <w:rFonts w:hint="eastAsia"/>
        </w:rPr>
        <w:t>有待商榷。初步选取阈值为</w:t>
      </w:r>
      <w:r w:rsidR="005F6565">
        <w:rPr>
          <w:rFonts w:hint="eastAsia"/>
        </w:rPr>
        <w:t>0.08</w:t>
      </w:r>
      <w:r w:rsidR="005F6565">
        <w:rPr>
          <w:rFonts w:hint="eastAsia"/>
        </w:rPr>
        <w:t>在数据集中进行了测试，</w:t>
      </w:r>
      <w:r w:rsidR="00FD7AC7">
        <w:rPr>
          <w:rFonts w:hint="eastAsia"/>
        </w:rPr>
        <w:t>在测试了</w:t>
      </w:r>
      <w:r w:rsidR="00FD7AC7">
        <w:rPr>
          <w:rFonts w:hint="eastAsia"/>
        </w:rPr>
        <w:t>10000</w:t>
      </w:r>
      <w:r w:rsidR="00FD7AC7">
        <w:rPr>
          <w:rFonts w:hint="eastAsia"/>
        </w:rPr>
        <w:t>个词对后</w:t>
      </w:r>
      <w:r w:rsidR="005F6565">
        <w:rPr>
          <w:rFonts w:hint="eastAsia"/>
        </w:rPr>
        <w:t>发现</w:t>
      </w:r>
      <w:r w:rsidR="005F6565">
        <w:t>:</w:t>
      </w:r>
    </w:p>
    <w:p w14:paraId="72085E03" w14:textId="77777777" w:rsidR="006B4577" w:rsidRDefault="005F6565" w:rsidP="006B4577">
      <w:pPr>
        <w:ind w:left="720"/>
      </w:pPr>
      <w: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在存在冷门词的场景下表现较好，但是对均为热门词的词对有许多误筛。</w:t>
      </w:r>
    </w:p>
    <w:p w14:paraId="1574C9F3" w14:textId="460B7E9E" w:rsidR="00654FA7" w:rsidRDefault="005F6565" w:rsidP="006B4577">
      <w:pPr>
        <w:ind w:left="7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70AD8">
        <w:rPr>
          <w:rFonts w:hint="eastAsia"/>
        </w:rPr>
        <w:t>下位词是上位词的一部分时，所有的</w:t>
      </w:r>
      <w:r w:rsidR="00970AD8">
        <w:rPr>
          <w:rFonts w:hint="eastAsia"/>
        </w:rPr>
        <w:t>F</w:t>
      </w:r>
      <w:r w:rsidR="00970AD8">
        <w:rPr>
          <w:rFonts w:hint="eastAsia"/>
        </w:rPr>
        <w:t>值均为</w:t>
      </w:r>
      <w:r w:rsidR="00970AD8">
        <w:rPr>
          <w:rFonts w:hint="eastAsia"/>
        </w:rPr>
        <w:t>1.0</w:t>
      </w:r>
      <w:r w:rsidR="00970AD8">
        <w:rPr>
          <w:rFonts w:hint="eastAsia"/>
        </w:rPr>
        <w:t>，无法进行判断。</w:t>
      </w:r>
    </w:p>
    <w:p w14:paraId="22282DAD" w14:textId="7634A0B2" w:rsidR="005C069B" w:rsidRPr="005C069B" w:rsidRDefault="003D086B" w:rsidP="006B4577">
      <w:pPr>
        <w:ind w:left="720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）不适合对从结构化文本中抽取的词对进行筛选，因为他们本身已经具有较高的关联性。只适用于筛掉明显有错的。</w:t>
      </w:r>
    </w:p>
    <w:p w14:paraId="1C4ECAB3" w14:textId="0A913FF2" w:rsidR="00970AD8" w:rsidRDefault="00970AD8" w:rsidP="0079299A">
      <w:r>
        <w:rPr>
          <w:rFonts w:hint="eastAsia"/>
        </w:rPr>
        <w:t>-</w:t>
      </w:r>
      <w:r>
        <w:rPr>
          <w:rFonts w:hint="eastAsia"/>
        </w:rPr>
        <w:t>计划后期重新设计</w:t>
      </w:r>
      <w:r>
        <w:rPr>
          <w:rFonts w:hint="eastAsia"/>
        </w:rPr>
        <w:t>F</w:t>
      </w:r>
      <w:r>
        <w:rPr>
          <w:rFonts w:hint="eastAsia"/>
        </w:rPr>
        <w:t>值，并根据词的热度分情况处理</w:t>
      </w:r>
    </w:p>
    <w:p w14:paraId="47426D07" w14:textId="77777777" w:rsidR="005F6565" w:rsidRPr="005F6565" w:rsidRDefault="005F6565" w:rsidP="0079299A"/>
    <w:p w14:paraId="56D19CC0" w14:textId="2D18D099" w:rsidR="00064F39" w:rsidRDefault="00E85BC7" w:rsidP="0079299A">
      <w:pPr>
        <w:rPr>
          <w:lang w:val="en-US"/>
        </w:rPr>
      </w:pPr>
      <w:r>
        <w:rPr>
          <w:rFonts w:hint="eastAsia"/>
          <w:lang w:val="en-US"/>
        </w:rPr>
        <w:t>5.4</w:t>
      </w:r>
    </w:p>
    <w:p w14:paraId="35DC4A31" w14:textId="51FF9D25" w:rsidR="00064F39" w:rsidRDefault="00064F39" w:rsidP="00064F39">
      <w:r>
        <w:rPr>
          <w:rFonts w:hint="eastAsia"/>
          <w:lang w:val="en-US"/>
        </w:rPr>
        <w:lastRenderedPageBreak/>
        <w:t>-</w:t>
      </w:r>
      <w:r>
        <w:rPr>
          <w:rFonts w:hint="eastAsia"/>
          <w:lang w:val="en-US"/>
        </w:rPr>
        <w:t>基于互动百科的分类栏目进行了抽取</w:t>
      </w:r>
      <w:r w:rsidR="00D955D8">
        <w:rPr>
          <w:rFonts w:hint="eastAsia"/>
          <w:lang w:val="en-US"/>
        </w:rPr>
        <w:t>（</w:t>
      </w:r>
      <w:r w:rsidR="00D955D8">
        <w:rPr>
          <w:rFonts w:hint="eastAsia"/>
          <w:lang w:val="en-US"/>
        </w:rPr>
        <w:t>4hours</w:t>
      </w:r>
      <w:r w:rsidR="00D955D8">
        <w:rPr>
          <w:rFonts w:hint="eastAsia"/>
          <w:lang w:val="en-US"/>
        </w:rPr>
        <w:t>）</w:t>
      </w:r>
      <w:r>
        <w:rPr>
          <w:rFonts w:hint="eastAsia"/>
          <w:lang w:val="en-US"/>
        </w:rPr>
        <w:t>，共抽取到</w:t>
      </w:r>
      <w:r w:rsidRPr="00064F39">
        <w:rPr>
          <w:lang w:val="en-US"/>
        </w:rPr>
        <w:t>1455452</w:t>
      </w:r>
      <w:r>
        <w:rPr>
          <w:rFonts w:hint="eastAsia"/>
          <w:lang w:val="en-US"/>
        </w:rPr>
        <w:t>个词对</w:t>
      </w:r>
      <w:r w:rsidR="00B40D0C">
        <w:rPr>
          <w:rFonts w:hint="eastAsia"/>
          <w:lang w:val="en-US"/>
        </w:rPr>
        <w:t>(</w:t>
      </w:r>
      <w:r w:rsidR="00B40D0C">
        <w:rPr>
          <w:lang w:val="en-US"/>
        </w:rPr>
        <w:t>WordPairs-</w:t>
      </w:r>
      <w:r w:rsidR="00B40D0C">
        <w:rPr>
          <w:rFonts w:hint="eastAsia"/>
          <w:lang w:val="en-US"/>
        </w:rPr>
        <w:t>fenlei</w:t>
      </w:r>
      <w:r w:rsidR="00B40D0C">
        <w:rPr>
          <w:lang w:val="en-US"/>
        </w:rPr>
        <w:t>-v1</w:t>
      </w:r>
      <w:r w:rsidR="00B40D0C" w:rsidRPr="00B40D0C">
        <w:rPr>
          <w:lang w:val="en-US"/>
        </w:rPr>
        <w:t>.txt</w:t>
      </w:r>
      <w:r w:rsidR="00B40D0C">
        <w:rPr>
          <w:rFonts w:hint="eastAsia"/>
          <w:lang w:val="en-US"/>
        </w:rPr>
        <w:t>)</w:t>
      </w:r>
      <w:r>
        <w:rPr>
          <w:rFonts w:hint="eastAsia"/>
          <w:lang w:val="en-US"/>
        </w:rPr>
        <w:t>，其中，</w:t>
      </w:r>
      <w:r>
        <w:rPr>
          <w:rFonts w:hint="eastAsia"/>
        </w:rPr>
        <w:t>上下位均在词典中的有</w:t>
      </w:r>
      <w:r w:rsidR="00844A56">
        <w:rPr>
          <w:rFonts w:hint="eastAsia"/>
        </w:rPr>
        <w:t>30134</w:t>
      </w:r>
      <w:r>
        <w:rPr>
          <w:rFonts w:hint="eastAsia"/>
        </w:rPr>
        <w:t>个</w:t>
      </w:r>
      <w:r w:rsidR="00B40D0C">
        <w:rPr>
          <w:rFonts w:hint="eastAsia"/>
        </w:rPr>
        <w:t>(</w:t>
      </w:r>
      <w:r w:rsidR="00B40D0C">
        <w:t>WordPairs-</w:t>
      </w:r>
      <w:r w:rsidR="00B40D0C">
        <w:rPr>
          <w:rFonts w:hint="eastAsia"/>
        </w:rPr>
        <w:t>fenlei</w:t>
      </w:r>
      <w:r w:rsidR="00B40D0C">
        <w:t>-v2</w:t>
      </w:r>
      <w:r w:rsidR="00B40D0C" w:rsidRPr="00B40D0C">
        <w:t>.txt</w:t>
      </w:r>
      <w:r w:rsidR="00B40D0C">
        <w:rPr>
          <w:rFonts w:hint="eastAsia"/>
        </w:rPr>
        <w:t>)</w:t>
      </w:r>
    </w:p>
    <w:p w14:paraId="0E9DB9C7" w14:textId="07BF94F9" w:rsidR="00C65F70" w:rsidRDefault="00064F39" w:rsidP="0079299A">
      <w:r>
        <w:rPr>
          <w:rFonts w:hint="eastAsia"/>
        </w:rPr>
        <w:t>-</w:t>
      </w:r>
      <w:r>
        <w:rPr>
          <w:rFonts w:hint="eastAsia"/>
        </w:rPr>
        <w:t>经过对比发现，基于互动百科词条分类抽取出的上下位关系准确度</w:t>
      </w:r>
      <w:r w:rsidR="005F6565">
        <w:rPr>
          <w:rFonts w:hint="eastAsia"/>
        </w:rPr>
        <w:t>和召回度均表现良好</w:t>
      </w:r>
      <w:r w:rsidR="00D955D8">
        <w:rPr>
          <w:rFonts w:hint="eastAsia"/>
        </w:rPr>
        <w:t>，不足之处在于很多下位词是领域实体名词，不在词典内</w:t>
      </w:r>
      <w:r w:rsidR="00FD7AC7">
        <w:rPr>
          <w:rFonts w:hint="eastAsia"/>
        </w:rPr>
        <w:t>，如</w:t>
      </w:r>
      <w:r w:rsidR="005D1832">
        <w:rPr>
          <w:rFonts w:hint="eastAsia"/>
        </w:rPr>
        <w:t>：</w:t>
      </w:r>
    </w:p>
    <w:p w14:paraId="68AE746D" w14:textId="03037D45" w:rsidR="005D1832" w:rsidRDefault="005D1832" w:rsidP="0079299A">
      <w:r w:rsidRPr="005D1832">
        <w:rPr>
          <w:noProof/>
          <w:lang w:val="en-US"/>
        </w:rPr>
        <w:drawing>
          <wp:inline distT="0" distB="0" distL="0" distR="0" wp14:anchorId="37E96E39" wp14:editId="1136565B">
            <wp:extent cx="3860800" cy="457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405B" w14:textId="77777777" w:rsidR="00C656A9" w:rsidRPr="00C656A9" w:rsidRDefault="00C656A9" w:rsidP="0079299A"/>
    <w:p w14:paraId="53ECC675" w14:textId="43CC480B" w:rsidR="00C65F70" w:rsidRDefault="00844A56" w:rsidP="0079299A">
      <w:pPr>
        <w:rPr>
          <w:lang w:val="en-US"/>
        </w:rPr>
      </w:pPr>
      <w:r>
        <w:rPr>
          <w:rFonts w:hint="eastAsia"/>
          <w:lang w:val="en-US"/>
        </w:rPr>
        <w:t>5.</w:t>
      </w:r>
      <w:r w:rsidR="00816F00">
        <w:rPr>
          <w:rFonts w:hint="eastAsia"/>
          <w:lang w:val="en-US"/>
        </w:rPr>
        <w:t>5</w:t>
      </w:r>
    </w:p>
    <w:p w14:paraId="0FB633F0" w14:textId="67A6658C" w:rsidR="00844A56" w:rsidRDefault="00844A56" w:rsidP="0079299A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在百科中的所有句子（</w:t>
      </w:r>
      <w:r w:rsidRPr="00844A56">
        <w:rPr>
          <w:lang w:val="en-US"/>
        </w:rPr>
        <w:t>9906487</w:t>
      </w:r>
      <w:r>
        <w:rPr>
          <w:rFonts w:hint="eastAsia"/>
          <w:lang w:val="en-US"/>
        </w:rPr>
        <w:t>句）中，抽取出包含有“是一”的句子（</w:t>
      </w:r>
      <w:r>
        <w:rPr>
          <w:rFonts w:hint="eastAsia"/>
          <w:lang w:val="en-US"/>
        </w:rPr>
        <w:t>233301</w:t>
      </w:r>
      <w:r>
        <w:rPr>
          <w:rFonts w:hint="eastAsia"/>
          <w:lang w:val="en-US"/>
        </w:rPr>
        <w:t>句，</w:t>
      </w:r>
      <w:r w:rsidRPr="00844A56">
        <w:rPr>
          <w:lang w:val="en-US"/>
        </w:rPr>
        <w:t>sentenceWithIsA.txt</w:t>
      </w:r>
      <w:r>
        <w:rPr>
          <w:rFonts w:hint="eastAsia"/>
          <w:lang w:val="en-US"/>
        </w:rPr>
        <w:t>）</w:t>
      </w:r>
    </w:p>
    <w:p w14:paraId="21E16607" w14:textId="7BEC3A2D" w:rsidR="00BB10FF" w:rsidRDefault="00844A56" w:rsidP="0079299A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用</w:t>
      </w:r>
      <w:proofErr w:type="spellStart"/>
      <w:r>
        <w:rPr>
          <w:rFonts w:hint="eastAsia"/>
          <w:lang w:val="en-US"/>
        </w:rPr>
        <w:t>jieba</w:t>
      </w:r>
      <w:proofErr w:type="spellEnd"/>
      <w:r>
        <w:rPr>
          <w:rFonts w:hint="eastAsia"/>
          <w:lang w:val="en-US"/>
        </w:rPr>
        <w:t>分词对上述句子进行处理，得到分词后结果，并进行了词性标注，作为后续基于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方法的基础</w:t>
      </w:r>
    </w:p>
    <w:p w14:paraId="1DE37625" w14:textId="77777777" w:rsidR="00816F00" w:rsidRDefault="00816F00" w:rsidP="0079299A">
      <w:pPr>
        <w:rPr>
          <w:lang w:val="en-US"/>
        </w:rPr>
      </w:pPr>
    </w:p>
    <w:p w14:paraId="3A381892" w14:textId="15137C8C" w:rsidR="00816F00" w:rsidRDefault="00816F00" w:rsidP="0079299A">
      <w:pPr>
        <w:rPr>
          <w:lang w:val="en-US"/>
        </w:rPr>
      </w:pPr>
      <w:r>
        <w:rPr>
          <w:lang w:val="en-US"/>
        </w:rPr>
        <w:t>5.6</w:t>
      </w:r>
    </w:p>
    <w:p w14:paraId="563C75EC" w14:textId="3DBC95FA" w:rsidR="00844A56" w:rsidRDefault="00844A56" w:rsidP="0079299A">
      <w:pPr>
        <w:rPr>
          <w:lang w:val="en-US"/>
        </w:rPr>
      </w:pPr>
      <w:r>
        <w:rPr>
          <w:rFonts w:hint="eastAsia"/>
          <w:lang w:val="en-US"/>
        </w:rPr>
        <w:lastRenderedPageBreak/>
        <w:t>-</w:t>
      </w:r>
      <w:r>
        <w:rPr>
          <w:rFonts w:hint="eastAsia"/>
          <w:lang w:val="en-US"/>
        </w:rPr>
        <w:t>编写了基于</w:t>
      </w:r>
      <w:r w:rsidR="006A6B9F">
        <w:rPr>
          <w:rFonts w:hint="eastAsia"/>
          <w:lang w:val="en-US"/>
        </w:rPr>
        <w:t>有道</w:t>
      </w:r>
      <w:r>
        <w:rPr>
          <w:rFonts w:hint="eastAsia"/>
          <w:lang w:val="en-US"/>
        </w:rPr>
        <w:t>的翻译爬虫，作为后续基于翻译系统方法的基础</w:t>
      </w:r>
    </w:p>
    <w:p w14:paraId="19E36F45" w14:textId="77777777" w:rsidR="00F16B2B" w:rsidRDefault="00F16B2B" w:rsidP="0079299A">
      <w:pPr>
        <w:rPr>
          <w:lang w:val="en-US"/>
        </w:rPr>
      </w:pPr>
    </w:p>
    <w:p w14:paraId="45307CB6" w14:textId="6A44386D" w:rsidR="00F16B2B" w:rsidRDefault="006A6B9F" w:rsidP="0079299A">
      <w:pPr>
        <w:rPr>
          <w:lang w:val="en-US"/>
        </w:rPr>
      </w:pPr>
      <w:r>
        <w:rPr>
          <w:rFonts w:hint="eastAsia"/>
          <w:lang w:val="en-US"/>
        </w:rPr>
        <w:t>5.</w:t>
      </w:r>
      <w:r w:rsidR="00816F00">
        <w:rPr>
          <w:rFonts w:hint="eastAsia"/>
          <w:lang w:val="en-US"/>
        </w:rPr>
        <w:t>7</w:t>
      </w:r>
    </w:p>
    <w:p w14:paraId="355324E8" w14:textId="28DA4F38" w:rsidR="006A6B9F" w:rsidRDefault="00F16B2B" w:rsidP="0079299A">
      <w:r>
        <w:rPr>
          <w:rFonts w:hint="eastAsia"/>
          <w:lang w:val="en-US"/>
        </w:rPr>
        <w:t>-</w:t>
      </w:r>
      <w:r w:rsidR="006A6B9F">
        <w:rPr>
          <w:rFonts w:hint="eastAsia"/>
          <w:lang w:val="en-US"/>
        </w:rPr>
        <w:t>考虑到</w:t>
      </w:r>
      <w:r w:rsidR="005D1832">
        <w:rPr>
          <w:rFonts w:hint="eastAsia"/>
          <w:lang w:val="en-US"/>
        </w:rPr>
        <w:t>5.3</w:t>
      </w:r>
      <w:r w:rsidR="006A6B9F">
        <w:rPr>
          <w:rFonts w:hint="eastAsia"/>
          <w:lang w:val="en-US"/>
        </w:rPr>
        <w:t>日设计的</w:t>
      </w:r>
      <w:r w:rsidR="006A6B9F">
        <w:rPr>
          <w:rFonts w:hint="eastAsia"/>
          <w:lang w:val="en-US"/>
        </w:rPr>
        <w:t>F</w:t>
      </w:r>
      <w:r w:rsidR="006A6B9F">
        <w:rPr>
          <w:rFonts w:hint="eastAsia"/>
          <w:lang w:val="en-US"/>
        </w:rPr>
        <w:t>值存在许多不足，设计了另一种基于搜索引擎（百度）的筛选方法，</w:t>
      </w:r>
      <w:r w:rsidR="006A6B9F">
        <w:rPr>
          <w:rFonts w:hint="eastAsia"/>
        </w:rPr>
        <w:t>对于两个词</w:t>
      </w:r>
      <w:r w:rsidR="006A6B9F">
        <w:rPr>
          <w:rFonts w:hint="eastAsia"/>
        </w:rPr>
        <w:t>a</w:t>
      </w:r>
      <w:r w:rsidR="006A6B9F">
        <w:rPr>
          <w:rFonts w:hint="eastAsia"/>
        </w:rPr>
        <w:t>、</w:t>
      </w:r>
      <w:r w:rsidR="006A6B9F">
        <w:rPr>
          <w:rFonts w:hint="eastAsia"/>
        </w:rPr>
        <w:t>b</w:t>
      </w:r>
      <w:r w:rsidR="006A6B9F">
        <w:rPr>
          <w:rFonts w:hint="eastAsia"/>
        </w:rPr>
        <w:t>，初步定义筛选值</w:t>
      </w:r>
      <w:r w:rsidR="006A6B9F">
        <w:rPr>
          <w:rFonts w:hint="eastAsia"/>
        </w:rPr>
        <w:t>W</w:t>
      </w:r>
      <w:r w:rsidR="006A6B9F">
        <w:rPr>
          <w:rFonts w:hint="eastAsia"/>
        </w:rPr>
        <w:t>为：</w:t>
      </w:r>
      <w:r w:rsidR="006A6B9F">
        <w:rPr>
          <w:rFonts w:hint="eastAsia"/>
        </w:rPr>
        <w:t xml:space="preserve"> W=2*hit(</w:t>
      </w:r>
      <w:proofErr w:type="spellStart"/>
      <w:r w:rsidR="006A6B9F">
        <w:rPr>
          <w:rFonts w:hint="eastAsia"/>
        </w:rPr>
        <w:t>a+b</w:t>
      </w:r>
      <w:proofErr w:type="spellEnd"/>
      <w:r w:rsidR="006A6B9F">
        <w:rPr>
          <w:rFonts w:hint="eastAsia"/>
        </w:rPr>
        <w:t>)/hit(a)+hit(b)</w:t>
      </w:r>
      <w:r w:rsidR="006A6B9F">
        <w:rPr>
          <w:rFonts w:hint="eastAsia"/>
        </w:rPr>
        <w:t>，其中</w:t>
      </w:r>
      <w:r w:rsidR="006A6B9F">
        <w:rPr>
          <w:rFonts w:hint="eastAsia"/>
        </w:rPr>
        <w:t>hit(word)</w:t>
      </w:r>
      <w:r w:rsidR="006A6B9F">
        <w:rPr>
          <w:rFonts w:hint="eastAsia"/>
        </w:rPr>
        <w:t>为词在搜索引擎中查询得到的结果数目</w:t>
      </w:r>
    </w:p>
    <w:p w14:paraId="67C1C912" w14:textId="14568332" w:rsidR="003C04D1" w:rsidRDefault="003C04D1" w:rsidP="0079299A">
      <w:r>
        <w:rPr>
          <w:rFonts w:hint="eastAsia"/>
        </w:rPr>
        <w:t>-</w:t>
      </w:r>
      <w:r>
        <w:rPr>
          <w:rFonts w:hint="eastAsia"/>
        </w:rPr>
        <w:t>利用百度的高级搜索指令：</w:t>
      </w:r>
      <w:proofErr w:type="spellStart"/>
      <w:r>
        <w:rPr>
          <w:rFonts w:hint="eastAsia"/>
        </w:rPr>
        <w:t>intitle:xxx</w:t>
      </w:r>
      <w:proofErr w:type="spellEnd"/>
      <w:r>
        <w:rPr>
          <w:rFonts w:hint="eastAsia"/>
        </w:rPr>
        <w:t>，可以将搜索内容限定在网页标题中，发现这样进行搜索，得到的</w:t>
      </w:r>
      <w:r>
        <w:rPr>
          <w:rFonts w:hint="eastAsia"/>
        </w:rPr>
        <w:t>W</w:t>
      </w:r>
      <w:r>
        <w:rPr>
          <w:rFonts w:hint="eastAsia"/>
        </w:rPr>
        <w:t>值往往筛选效果更好</w:t>
      </w:r>
    </w:p>
    <w:p w14:paraId="5ACD2A4C" w14:textId="77777777" w:rsidR="00C656A9" w:rsidRDefault="00C656A9" w:rsidP="0079299A"/>
    <w:p w14:paraId="0BDC8CCA" w14:textId="641A25FD" w:rsidR="00C656A9" w:rsidRPr="006A7063" w:rsidRDefault="00816F00" w:rsidP="0079299A">
      <w:pPr>
        <w:rPr>
          <w:lang w:val="en-US"/>
        </w:rPr>
      </w:pPr>
      <w:r>
        <w:rPr>
          <w:rFonts w:hint="eastAsia"/>
        </w:rPr>
        <w:t>5.8</w:t>
      </w:r>
    </w:p>
    <w:p w14:paraId="3080DDD0" w14:textId="53011DD3" w:rsidR="00F331FB" w:rsidRPr="00686A00" w:rsidRDefault="00F331FB" w:rsidP="0079299A">
      <w:pPr>
        <w:rPr>
          <w:lang w:val="en-US"/>
        </w:rPr>
      </w:pPr>
      <w:r>
        <w:t>-</w:t>
      </w:r>
      <w:r>
        <w:rPr>
          <w:rFonts w:hint="eastAsia"/>
        </w:rPr>
        <w:t>用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分词对词典中的词进行了分词，发现其中存在后缀的词有</w:t>
      </w:r>
      <w:r w:rsidR="00686A00">
        <w:t>16770</w:t>
      </w:r>
      <w:r w:rsidR="00686A00">
        <w:rPr>
          <w:rFonts w:hint="eastAsia"/>
        </w:rPr>
        <w:t>个</w:t>
      </w:r>
      <w:r w:rsidR="00686A00">
        <w:rPr>
          <w:lang w:val="en-US"/>
        </w:rPr>
        <w:t>(WordPairs-suffix.txt)</w:t>
      </w:r>
    </w:p>
    <w:p w14:paraId="796484B2" w14:textId="1E1F3775" w:rsidR="00701B1A" w:rsidRDefault="00701B1A" w:rsidP="0079299A">
      <w:r>
        <w:rPr>
          <w:rFonts w:hint="eastAsia"/>
        </w:rPr>
        <w:t>-</w:t>
      </w:r>
      <w:r w:rsidR="00C656A9">
        <w:rPr>
          <w:rFonts w:hint="eastAsia"/>
        </w:rPr>
        <w:t>测试</w:t>
      </w:r>
      <w:r w:rsidR="00FD7AC7">
        <w:rPr>
          <w:rFonts w:hint="eastAsia"/>
        </w:rPr>
        <w:t>了</w:t>
      </w:r>
      <w:r w:rsidR="00FD7AC7">
        <w:rPr>
          <w:rFonts w:hint="eastAsia"/>
        </w:rPr>
        <w:t>10000</w:t>
      </w:r>
      <w:r w:rsidR="00FD7AC7">
        <w:rPr>
          <w:rFonts w:hint="eastAsia"/>
        </w:rPr>
        <w:t>个词对</w:t>
      </w:r>
      <w:r w:rsidR="00C656A9">
        <w:rPr>
          <w:rFonts w:hint="eastAsia"/>
        </w:rPr>
        <w:t>后</w:t>
      </w:r>
      <w:r w:rsidR="00FD7AC7">
        <w:rPr>
          <w:rFonts w:hint="eastAsia"/>
        </w:rPr>
        <w:t>,</w:t>
      </w:r>
      <w:r>
        <w:rPr>
          <w:rFonts w:hint="eastAsia"/>
        </w:rPr>
        <w:t>发现</w:t>
      </w:r>
      <w:r w:rsidR="00C656A9">
        <w:rPr>
          <w:rFonts w:hint="eastAsia"/>
        </w:rPr>
        <w:t>基于信息检索的筛选方法，缺陷还是很多，比如：</w:t>
      </w:r>
    </w:p>
    <w:p w14:paraId="42FB426D" w14:textId="4FD9C377" w:rsidR="00C656A9" w:rsidRDefault="00C656A9" w:rsidP="00C656A9">
      <w:pPr>
        <w:ind w:left="7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）正确性低，因为热门词在信息中出现的频率很高，会相应地提高出错的概率，同时，搜索引擎的搜索结果在不断变化中，得到的值不具有时效性。</w:t>
      </w:r>
    </w:p>
    <w:p w14:paraId="702C8B89" w14:textId="2A1DD0CF" w:rsidR="00C656A9" w:rsidRDefault="00C656A9" w:rsidP="00C656A9">
      <w:pPr>
        <w:ind w:left="7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）覆盖性差，无法判断相似词，不能由一个词对推导更多的词对</w:t>
      </w:r>
      <w:r>
        <w:rPr>
          <w:rFonts w:hint="eastAsia"/>
        </w:rPr>
        <w:t xml:space="preserve"> </w:t>
      </w:r>
      <w:r>
        <w:rPr>
          <w:rFonts w:hint="eastAsia"/>
        </w:rPr>
        <w:t>，很多冷门词在搜索引擎中的得分很低</w:t>
      </w:r>
    </w:p>
    <w:p w14:paraId="54E0630C" w14:textId="100EE6C1" w:rsidR="00C656A9" w:rsidRDefault="00C656A9" w:rsidP="00C656A9"/>
    <w:p w14:paraId="5039D06A" w14:textId="54FD4DFF" w:rsidR="006A7063" w:rsidRDefault="006A7063" w:rsidP="00C656A9">
      <w:r>
        <w:t>5.9</w:t>
      </w:r>
    </w:p>
    <w:p w14:paraId="7F680CF2" w14:textId="1092D433" w:rsidR="006F6A9E" w:rsidRDefault="00756C1A" w:rsidP="00C656A9">
      <w:pPr>
        <w:rPr>
          <w:lang w:val="en-US"/>
        </w:rPr>
      </w:pPr>
      <w:r>
        <w:t>-</w:t>
      </w:r>
      <w:r>
        <w:rPr>
          <w:rFonts w:hint="eastAsia"/>
        </w:rPr>
        <w:t>选取了</w:t>
      </w:r>
      <w:r>
        <w:rPr>
          <w:rFonts w:hint="eastAsia"/>
        </w:rPr>
        <w:t>100</w:t>
      </w:r>
      <w:r>
        <w:rPr>
          <w:rFonts w:hint="eastAsia"/>
        </w:rPr>
        <w:t>个上下位正例，和</w:t>
      </w:r>
      <w:r>
        <w:rPr>
          <w:rFonts w:hint="eastAsia"/>
        </w:rPr>
        <w:t>100</w:t>
      </w:r>
      <w:r>
        <w:rPr>
          <w:rFonts w:hint="eastAsia"/>
        </w:rPr>
        <w:t>个上下位反例，利用</w:t>
      </w:r>
      <w:r>
        <w:rPr>
          <w:rFonts w:hint="eastAsia"/>
        </w:rPr>
        <w:t>F</w:t>
      </w:r>
      <w:r>
        <w:rPr>
          <w:rFonts w:hint="eastAsia"/>
        </w:rPr>
        <w:t>值和</w:t>
      </w:r>
      <w:r>
        <w:rPr>
          <w:rFonts w:hint="eastAsia"/>
        </w:rPr>
        <w:t>W</w:t>
      </w:r>
      <w:r>
        <w:rPr>
          <w:rFonts w:hint="eastAsia"/>
        </w:rPr>
        <w:t>值相加计算，取阈值为</w:t>
      </w:r>
      <w:r>
        <w:rPr>
          <w:rFonts w:hint="eastAsia"/>
        </w:rPr>
        <w:t>0.01</w:t>
      </w:r>
      <w:r>
        <w:rPr>
          <w:rFonts w:hint="eastAsia"/>
        </w:rPr>
        <w:t>，来筛选结果，最终得到：</w:t>
      </w:r>
    </w:p>
    <w:p w14:paraId="55C59507" w14:textId="20369A23" w:rsidR="006F6A9E" w:rsidRDefault="006F6A9E" w:rsidP="00C656A9">
      <w:pPr>
        <w:rPr>
          <w:lang w:val="en-US"/>
        </w:rPr>
      </w:pPr>
      <w:r w:rsidRPr="006F6A9E">
        <w:rPr>
          <w:noProof/>
          <w:lang w:val="en-US"/>
        </w:rPr>
        <w:drawing>
          <wp:inline distT="0" distB="0" distL="0" distR="0" wp14:anchorId="69C402C2" wp14:editId="11089041">
            <wp:extent cx="5732145" cy="66802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00C" w14:textId="44F7A095" w:rsidR="006F6A9E" w:rsidRDefault="006F6A9E" w:rsidP="00C656A9">
      <w:pPr>
        <w:rPr>
          <w:lang w:val="en-US"/>
        </w:rPr>
      </w:pPr>
      <w:r>
        <w:rPr>
          <w:lang w:val="en-US"/>
        </w:rPr>
        <w:t>-</w:t>
      </w:r>
      <w:r w:rsidR="005D1832">
        <w:rPr>
          <w:rFonts w:hint="eastAsia"/>
          <w:lang w:val="en-US"/>
        </w:rPr>
        <w:t>结论：</w:t>
      </w:r>
      <w:r>
        <w:rPr>
          <w:rFonts w:hint="eastAsia"/>
          <w:lang w:val="en-US"/>
        </w:rPr>
        <w:t>我认为这两种方法得到的模型，在初步筛选时是比较准确的，对一些误差比较大的词还是可以很好地判断，但是对于误差较小</w:t>
      </w:r>
      <w:r>
        <w:rPr>
          <w:rFonts w:hint="eastAsia"/>
          <w:lang w:val="en-US"/>
        </w:rPr>
        <w:lastRenderedPageBreak/>
        <w:t>的词（比如从百科、词典等结构化文本中爬到的结果）判断的还是不够准确，需要其他的方法。</w:t>
      </w:r>
    </w:p>
    <w:p w14:paraId="5B5E096A" w14:textId="6469AA35" w:rsidR="006F6A9E" w:rsidRDefault="00C25488" w:rsidP="00C656A9">
      <w:pPr>
        <w:rPr>
          <w:rFonts w:hint="eastAsia"/>
          <w:lang w:val="en-US"/>
        </w:rPr>
      </w:pPr>
      <w:r>
        <w:rPr>
          <w:rFonts w:hint="eastAsia"/>
          <w:lang w:val="en-US"/>
        </w:rPr>
        <w:t>*</w:t>
      </w:r>
      <w:r>
        <w:rPr>
          <w:rFonts w:hint="eastAsia"/>
          <w:lang w:val="en-US"/>
        </w:rPr>
        <w:t>本次测试，正例与反例之间的差异太大，不具有代表性，下次要换更模糊的测试集</w:t>
      </w:r>
    </w:p>
    <w:p w14:paraId="0C554D09" w14:textId="77777777" w:rsidR="00C25488" w:rsidRPr="00756C1A" w:rsidRDefault="00C25488" w:rsidP="00C656A9">
      <w:pPr>
        <w:rPr>
          <w:rFonts w:hint="eastAsia"/>
          <w:lang w:val="en-US"/>
        </w:rPr>
      </w:pPr>
    </w:p>
    <w:p w14:paraId="26B7225B" w14:textId="2A8E1592" w:rsidR="00C656A9" w:rsidRDefault="00C656A9" w:rsidP="00C656A9">
      <w:r>
        <w:rPr>
          <w:rFonts w:hint="eastAsia"/>
        </w:rPr>
        <w:t>下周计划：</w:t>
      </w:r>
    </w:p>
    <w:p w14:paraId="55294021" w14:textId="0E0840C6" w:rsidR="00C656A9" w:rsidRDefault="00C656A9" w:rsidP="00C656A9">
      <w:r>
        <w:rPr>
          <w:rFonts w:hint="eastAsia"/>
        </w:rPr>
        <w:t>-</w:t>
      </w:r>
      <w:r>
        <w:rPr>
          <w:rFonts w:hint="eastAsia"/>
        </w:rPr>
        <w:t>继续在网上找上下位关系的资源</w:t>
      </w:r>
      <w:r w:rsidR="00FD7AC7">
        <w:rPr>
          <w:rFonts w:hint="eastAsia"/>
        </w:rPr>
        <w:t>，爬下来</w:t>
      </w:r>
    </w:p>
    <w:p w14:paraId="6045658A" w14:textId="2CC6F86B" w:rsidR="00C656A9" w:rsidRDefault="00C656A9" w:rsidP="00C656A9">
      <w:r>
        <w:rPr>
          <w:rFonts w:hint="eastAsia"/>
        </w:rPr>
        <w:t>-</w:t>
      </w:r>
      <w:r>
        <w:rPr>
          <w:rFonts w:hint="eastAsia"/>
        </w:rPr>
        <w:t>设计基于</w:t>
      </w:r>
      <w:r w:rsidR="00897F5D">
        <w:rPr>
          <w:rFonts w:hint="eastAsia"/>
        </w:rPr>
        <w:t>词向量</w:t>
      </w:r>
      <w:r w:rsidR="00FD7AC7">
        <w:rPr>
          <w:rFonts w:hint="eastAsia"/>
        </w:rPr>
        <w:t>的评估模型</w:t>
      </w:r>
      <w:r w:rsidR="00897F5D">
        <w:rPr>
          <w:rFonts w:hint="eastAsia"/>
        </w:rPr>
        <w:t>（利用</w:t>
      </w:r>
      <w:r w:rsidR="00897F5D">
        <w:rPr>
          <w:rFonts w:hint="eastAsia"/>
        </w:rPr>
        <w:t>word2vec</w:t>
      </w:r>
      <w:r w:rsidR="00897F5D">
        <w:rPr>
          <w:rFonts w:hint="eastAsia"/>
        </w:rPr>
        <w:t>实现）</w:t>
      </w:r>
    </w:p>
    <w:p w14:paraId="58D91C91" w14:textId="75EDAD1D" w:rsidR="00897F5D" w:rsidRDefault="00897F5D" w:rsidP="00C656A9">
      <w:r>
        <w:rPr>
          <w:rFonts w:hint="eastAsia"/>
        </w:rPr>
        <w:t>-</w:t>
      </w:r>
      <w:r>
        <w:rPr>
          <w:rFonts w:hint="eastAsia"/>
        </w:rPr>
        <w:t>设计基于字面相似度的评估模型（以字为基本单位，考虑相同字的位置，给出权重）</w:t>
      </w:r>
    </w:p>
    <w:p w14:paraId="1BF2C7DA" w14:textId="5C9F6C66" w:rsidR="00B7659A" w:rsidRDefault="00C25488" w:rsidP="00C656A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将字面相似度、文本贡献度、搜索引擎共现度、词向量相似度四种方法结合起来，加权取新的筛选值，测试更具有代表性的数据，看看效果如何</w:t>
      </w:r>
    </w:p>
    <w:p w14:paraId="6B0E707D" w14:textId="77777777" w:rsidR="00C25488" w:rsidRDefault="00C25488" w:rsidP="00C656A9">
      <w:pPr>
        <w:rPr>
          <w:rFonts w:hint="eastAsia"/>
        </w:rPr>
      </w:pPr>
    </w:p>
    <w:p w14:paraId="23FE6E76" w14:textId="77777777" w:rsidR="00C25488" w:rsidRDefault="00C25488" w:rsidP="00C656A9">
      <w:pPr>
        <w:rPr>
          <w:rFonts w:hint="eastAsia"/>
        </w:rPr>
      </w:pPr>
    </w:p>
    <w:p w14:paraId="4BE9AA58" w14:textId="64BEBDC8" w:rsidR="00B7659A" w:rsidRDefault="00B7659A" w:rsidP="00C656A9">
      <w:r>
        <w:rPr>
          <w:rFonts w:hint="eastAsia"/>
        </w:rPr>
        <w:t>一点思考：</w:t>
      </w:r>
    </w:p>
    <w:p w14:paraId="465C79F0" w14:textId="2FAF5A1F" w:rsidR="00B7659A" w:rsidRDefault="0028398B" w:rsidP="00C656A9">
      <w:pPr>
        <w:rPr>
          <w:rFonts w:hint="eastAsia"/>
        </w:rPr>
      </w:pPr>
      <w:r>
        <w:rPr>
          <w:rFonts w:hint="eastAsia"/>
        </w:rPr>
        <w:t>在为</w:t>
      </w:r>
      <w:r>
        <w:rPr>
          <w:rFonts w:hint="eastAsia"/>
        </w:rPr>
        <w:t>pattern</w:t>
      </w:r>
      <w:r>
        <w:rPr>
          <w:rFonts w:hint="eastAsia"/>
        </w:rPr>
        <w:t>方法准备语料时，我发现：当在句子中，符合</w:t>
      </w:r>
      <w:r>
        <w:rPr>
          <w:rFonts w:hint="eastAsia"/>
        </w:rPr>
        <w:t>pattern</w:t>
      </w:r>
      <w:r>
        <w:rPr>
          <w:rFonts w:hint="eastAsia"/>
        </w:rPr>
        <w:t>的两个词中存在一个词被实体名词或代词修饰（即存在范围）时，抽取出的词对很可能不是上下位词对，例如：麝香猫的粪便是一种名贵的咖啡。抽取出来的词对（粪便，咖啡）就很明显不是上下位关系。因为在这种语境下，上下位关系只有在一定范围内成立，不具有普适性。我认为，基于这一原理，可以在抽取词对时减少错误，降低人工标注的负担。</w:t>
      </w:r>
    </w:p>
    <w:p w14:paraId="244A210A" w14:textId="77777777" w:rsidR="00C36258" w:rsidRDefault="00C36258" w:rsidP="00C656A9">
      <w:pPr>
        <w:rPr>
          <w:rFonts w:hint="eastAsia"/>
        </w:rPr>
      </w:pPr>
    </w:p>
    <w:p w14:paraId="6298D120" w14:textId="4797567E" w:rsidR="00C36258" w:rsidRDefault="005E56CD" w:rsidP="00C656A9">
      <w:pPr>
        <w:rPr>
          <w:rFonts w:hint="eastAsia"/>
        </w:rPr>
      </w:pPr>
      <w:r>
        <w:rPr>
          <w:rFonts w:hint="eastAsia"/>
        </w:rPr>
        <w:t>5.</w:t>
      </w:r>
      <w:r w:rsidR="00C36258">
        <w:rPr>
          <w:rFonts w:hint="eastAsia"/>
        </w:rPr>
        <w:t>10</w:t>
      </w:r>
    </w:p>
    <w:p w14:paraId="2FDF218A" w14:textId="56C89934" w:rsidR="005E56CD" w:rsidRDefault="005E56CD" w:rsidP="00C656A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更改了</w:t>
      </w:r>
      <w:r>
        <w:rPr>
          <w:rFonts w:hint="eastAsia"/>
        </w:rPr>
        <w:t>W</w:t>
      </w:r>
      <w:r>
        <w:rPr>
          <w:rFonts w:hint="eastAsia"/>
        </w:rPr>
        <w:t>值的计算公式，变更为</w:t>
      </w:r>
      <w:r>
        <w:rPr>
          <w:rFonts w:hint="eastAsia"/>
        </w:rPr>
        <w:t>W=2*hit(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)/min(hit(a),hit(b))</w:t>
      </w:r>
      <w:r>
        <w:rPr>
          <w:rFonts w:hint="eastAsia"/>
        </w:rPr>
        <w:t>，与之前的值（</w:t>
      </w:r>
      <w:r>
        <w:rPr>
          <w:rFonts w:hint="eastAsia"/>
        </w:rPr>
        <w:t>5.9</w:t>
      </w:r>
      <w:r>
        <w:rPr>
          <w:rFonts w:hint="eastAsia"/>
        </w:rPr>
        <w:t>）进行了对比：</w:t>
      </w:r>
    </w:p>
    <w:p w14:paraId="5DE0C258" w14:textId="3F1927E1" w:rsidR="005E56CD" w:rsidRDefault="005E56CD" w:rsidP="00C656A9">
      <w:pPr>
        <w:rPr>
          <w:rFonts w:hint="eastAsia"/>
        </w:rPr>
      </w:pPr>
      <w:r w:rsidRPr="005E56CD">
        <w:lastRenderedPageBreak/>
        <w:drawing>
          <wp:inline distT="0" distB="0" distL="0" distR="0" wp14:anchorId="431BAA12" wp14:editId="6A290362">
            <wp:extent cx="5732145" cy="87312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AC22" w14:textId="32B34A04" w:rsidR="005E56CD" w:rsidRDefault="005E56CD" w:rsidP="00C656A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结论：更改后的</w:t>
      </w:r>
      <w:r>
        <w:rPr>
          <w:rFonts w:hint="eastAsia"/>
        </w:rPr>
        <w:t>W</w:t>
      </w:r>
      <w:r>
        <w:rPr>
          <w:rFonts w:hint="eastAsia"/>
        </w:rPr>
        <w:t>值拥有更好的召回度，我想这是因为在存在冷门词的场景中，更改后的公式表现的更好，但与此同时，准确度也大幅下降。总体而言，</w:t>
      </w:r>
      <w:r>
        <w:rPr>
          <w:rFonts w:hint="eastAsia"/>
        </w:rPr>
        <w:t>F1</w:t>
      </w:r>
      <w:r>
        <w:rPr>
          <w:rFonts w:hint="eastAsia"/>
        </w:rPr>
        <w:t>值还是有微小上升的。</w:t>
      </w:r>
    </w:p>
    <w:p w14:paraId="6D1B5854" w14:textId="77777777" w:rsidR="0066363C" w:rsidRDefault="0066363C" w:rsidP="00C656A9">
      <w:pPr>
        <w:rPr>
          <w:rFonts w:hint="eastAsia"/>
        </w:rPr>
      </w:pPr>
    </w:p>
    <w:p w14:paraId="1E0F131C" w14:textId="4856B556" w:rsidR="00753F74" w:rsidRPr="009C3928" w:rsidRDefault="0066363C" w:rsidP="00C656A9">
      <w:pPr>
        <w:rPr>
          <w:rFonts w:hint="eastAsia"/>
          <w:lang w:val="en-US"/>
        </w:rPr>
      </w:pPr>
      <w:r>
        <w:rPr>
          <w:rFonts w:hint="eastAsia"/>
        </w:rPr>
        <w:t>-</w:t>
      </w:r>
      <w:r>
        <w:rPr>
          <w:rFonts w:hint="eastAsia"/>
        </w:rPr>
        <w:t>开始基于</w:t>
      </w:r>
      <w:r>
        <w:rPr>
          <w:rFonts w:hint="eastAsia"/>
        </w:rPr>
        <w:t>pattern</w:t>
      </w:r>
      <w:r>
        <w:rPr>
          <w:rFonts w:hint="eastAsia"/>
        </w:rPr>
        <w:t>方法的抽取</w:t>
      </w:r>
      <w:r w:rsidR="00753F74">
        <w:rPr>
          <w:rFonts w:hint="eastAsia"/>
        </w:rPr>
        <w:t>，初期打算只是用</w:t>
      </w:r>
      <w:r w:rsidR="00E7552E">
        <w:rPr>
          <w:rFonts w:hint="eastAsia"/>
        </w:rPr>
        <w:t>以下</w:t>
      </w:r>
      <w:r w:rsidR="00753F74">
        <w:rPr>
          <w:rFonts w:hint="eastAsia"/>
        </w:rPr>
        <w:t>四种模板，</w:t>
      </w:r>
      <w:r w:rsidR="00753F74">
        <w:rPr>
          <w:rFonts w:hint="eastAsia"/>
        </w:rPr>
        <w:t>bootstrapping</w:t>
      </w:r>
      <w:r w:rsidR="00753F74">
        <w:rPr>
          <w:rFonts w:hint="eastAsia"/>
        </w:rPr>
        <w:t>先放一放：</w:t>
      </w:r>
    </w:p>
    <w:p w14:paraId="566EF290" w14:textId="435CE380" w:rsidR="00753F74" w:rsidRDefault="00753F74" w:rsidP="00753F74">
      <w:pPr>
        <w:jc w:val="center"/>
        <w:rPr>
          <w:rFonts w:hint="eastAsia"/>
        </w:rPr>
      </w:pPr>
      <w:r w:rsidRPr="00753F74">
        <w:drawing>
          <wp:inline distT="0" distB="0" distL="0" distR="0" wp14:anchorId="69480657" wp14:editId="099C78B1">
            <wp:extent cx="4166235" cy="1762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7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696" w14:textId="361C14CE" w:rsidR="00D42C80" w:rsidRDefault="00913B5F" w:rsidP="00753F74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基于“</w:t>
      </w:r>
      <w:proofErr w:type="spellStart"/>
      <w:r>
        <w:rPr>
          <w:rFonts w:hint="eastAsia"/>
        </w:rPr>
        <w:t>isA</w:t>
      </w:r>
      <w:proofErr w:type="spellEnd"/>
      <w:r>
        <w:rPr>
          <w:rFonts w:hint="eastAsia"/>
        </w:rPr>
        <w:t>”模式</w:t>
      </w:r>
      <w:r w:rsidR="00A7149F">
        <w:rPr>
          <w:rFonts w:hint="eastAsia"/>
        </w:rPr>
        <w:t>编写了脚本，在</w:t>
      </w:r>
      <w:r w:rsidR="00D42C80">
        <w:rPr>
          <w:rFonts w:hint="eastAsia"/>
        </w:rPr>
        <w:t>去重</w:t>
      </w:r>
      <w:r w:rsidR="00A7149F">
        <w:rPr>
          <w:rFonts w:hint="eastAsia"/>
        </w:rPr>
        <w:t>后，</w:t>
      </w:r>
      <w:r w:rsidR="00E11901">
        <w:rPr>
          <w:rFonts w:hint="eastAsia"/>
        </w:rPr>
        <w:t>我</w:t>
      </w:r>
      <w:r w:rsidR="00A7149F">
        <w:rPr>
          <w:rFonts w:hint="eastAsia"/>
        </w:rPr>
        <w:t>在</w:t>
      </w:r>
      <w:r w:rsidR="00A7149F">
        <w:rPr>
          <w:rFonts w:hint="eastAsia"/>
        </w:rPr>
        <w:t>233302</w:t>
      </w:r>
      <w:r w:rsidR="00A7149F">
        <w:rPr>
          <w:rFonts w:hint="eastAsia"/>
        </w:rPr>
        <w:t>句话中</w:t>
      </w:r>
      <w:r w:rsidR="00E11901">
        <w:rPr>
          <w:rFonts w:hint="eastAsia"/>
        </w:rPr>
        <w:t>抽取了</w:t>
      </w:r>
      <w:r w:rsidR="00A7149F">
        <w:rPr>
          <w:rFonts w:hint="eastAsia"/>
        </w:rPr>
        <w:t>89635</w:t>
      </w:r>
      <w:r w:rsidR="00E11901">
        <w:rPr>
          <w:rFonts w:hint="eastAsia"/>
        </w:rPr>
        <w:t>个词对（</w:t>
      </w:r>
      <w:r w:rsidR="00E11901" w:rsidRPr="00E11901">
        <w:t>WordPairs-isA-v1.txt</w:t>
      </w:r>
      <w:r w:rsidR="00E11901">
        <w:rPr>
          <w:rFonts w:hint="eastAsia"/>
        </w:rPr>
        <w:t>），</w:t>
      </w:r>
      <w:bookmarkStart w:id="0" w:name="OLE_LINK1"/>
      <w:bookmarkStart w:id="1" w:name="OLE_LINK2"/>
      <w:r w:rsidR="005B6A83">
        <w:rPr>
          <w:rFonts w:hint="eastAsia"/>
        </w:rPr>
        <w:t>其中，上下位均在词典中的有</w:t>
      </w:r>
      <w:r w:rsidR="00D42C80">
        <w:rPr>
          <w:rFonts w:hint="eastAsia"/>
        </w:rPr>
        <w:t>38642</w:t>
      </w:r>
      <w:r w:rsidR="005B6A83">
        <w:rPr>
          <w:rFonts w:hint="eastAsia"/>
        </w:rPr>
        <w:t>个词对（</w:t>
      </w:r>
      <w:r w:rsidR="005B6A83">
        <w:t>WordPairs-isA-v2</w:t>
      </w:r>
      <w:r w:rsidR="005B6A83" w:rsidRPr="00E11901">
        <w:t>.txt</w:t>
      </w:r>
      <w:r w:rsidR="005B6A83">
        <w:rPr>
          <w:rFonts w:hint="eastAsia"/>
        </w:rPr>
        <w:t>）</w:t>
      </w:r>
      <w:bookmarkEnd w:id="0"/>
      <w:bookmarkEnd w:id="1"/>
      <w:r w:rsidR="002F23B0">
        <w:rPr>
          <w:rFonts w:hint="eastAsia"/>
        </w:rPr>
        <w:t>。</w:t>
      </w:r>
      <w:r w:rsidR="00E11901">
        <w:rPr>
          <w:rFonts w:hint="eastAsia"/>
        </w:rPr>
        <w:t>对结果进行评估，我发现，其中的谬误也很多，主要是因为</w:t>
      </w:r>
    </w:p>
    <w:p w14:paraId="11B2B56D" w14:textId="4992405B" w:rsidR="00753F74" w:rsidRDefault="00D42C80" w:rsidP="00D42C80">
      <w:pPr>
        <w:ind w:left="7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11901">
        <w:rPr>
          <w:rFonts w:hint="eastAsia"/>
        </w:rPr>
        <w:t>中文的句法较为复杂，要想准确的抽取，需要排除修饰语、</w:t>
      </w:r>
      <w:r w:rsidR="00023F80">
        <w:rPr>
          <w:rFonts w:hint="eastAsia"/>
        </w:rPr>
        <w:t>可过滤词。</w:t>
      </w:r>
      <w:r>
        <w:rPr>
          <w:rFonts w:hint="eastAsia"/>
        </w:rPr>
        <w:t>比如，（他的弟弟是一个佛教徒），我提取的就是（弟弟，佛教徒），但实际上不是这样</w:t>
      </w:r>
      <w:r w:rsidR="003D148C">
        <w:rPr>
          <w:rFonts w:hint="eastAsia"/>
        </w:rPr>
        <w:t>。再比如，（这个人是一个越南人），我提取出的词对为（人，越南人），与实际相反，这也是因为停用词的影响。</w:t>
      </w:r>
    </w:p>
    <w:p w14:paraId="384BF1DD" w14:textId="4113F50B" w:rsidR="002F23B0" w:rsidRDefault="00D42C80" w:rsidP="002F23B0">
      <w:pPr>
        <w:ind w:left="7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3F80">
        <w:rPr>
          <w:rFonts w:hint="eastAsia"/>
        </w:rPr>
        <w:t>存在可剥离短语的干扰。</w:t>
      </w:r>
      <w:r>
        <w:rPr>
          <w:rFonts w:hint="eastAsia"/>
        </w:rPr>
        <w:t>比如（苏州</w:t>
      </w:r>
      <w:r w:rsidR="00C10C43">
        <w:rPr>
          <w:rFonts w:hint="eastAsia"/>
        </w:rPr>
        <w:t>在这种概念下</w:t>
      </w:r>
      <w:r>
        <w:rPr>
          <w:rFonts w:hint="eastAsia"/>
        </w:rPr>
        <w:t>是一个艺术城市），由于我的算法只考虑到了“的”，所以</w:t>
      </w:r>
      <w:r w:rsidR="002F23B0">
        <w:rPr>
          <w:rFonts w:hint="eastAsia"/>
        </w:rPr>
        <w:t>将</w:t>
      </w:r>
      <w:r>
        <w:rPr>
          <w:rFonts w:hint="eastAsia"/>
        </w:rPr>
        <w:t>“</w:t>
      </w:r>
      <w:r w:rsidR="00C10C43">
        <w:rPr>
          <w:rFonts w:hint="eastAsia"/>
        </w:rPr>
        <w:t>概念</w:t>
      </w:r>
      <w:r>
        <w:rPr>
          <w:rFonts w:hint="eastAsia"/>
        </w:rPr>
        <w:t>”看作是一个</w:t>
      </w:r>
      <w:r w:rsidR="00C10C43">
        <w:rPr>
          <w:rFonts w:hint="eastAsia"/>
        </w:rPr>
        <w:t>下位</w:t>
      </w:r>
      <w:r>
        <w:rPr>
          <w:rFonts w:hint="eastAsia"/>
        </w:rPr>
        <w:t>名词处理，</w:t>
      </w:r>
      <w:r w:rsidR="002F23B0">
        <w:rPr>
          <w:rFonts w:hint="eastAsia"/>
        </w:rPr>
        <w:t>得到的词对（</w:t>
      </w:r>
      <w:r w:rsidR="00C10C43">
        <w:rPr>
          <w:rFonts w:hint="eastAsia"/>
        </w:rPr>
        <w:t>概念</w:t>
      </w:r>
      <w:r w:rsidR="002F23B0">
        <w:rPr>
          <w:rFonts w:hint="eastAsia"/>
        </w:rPr>
        <w:t>，</w:t>
      </w:r>
      <w:r w:rsidR="00C10C43">
        <w:rPr>
          <w:rFonts w:hint="eastAsia"/>
        </w:rPr>
        <w:t>城市</w:t>
      </w:r>
      <w:r w:rsidR="002F23B0">
        <w:rPr>
          <w:rFonts w:hint="eastAsia"/>
        </w:rPr>
        <w:t>）也是有问题的。</w:t>
      </w:r>
    </w:p>
    <w:p w14:paraId="7506443F" w14:textId="77777777" w:rsidR="00C10C43" w:rsidRDefault="00C10C43" w:rsidP="002F23B0">
      <w:pPr>
        <w:ind w:left="720"/>
        <w:rPr>
          <w:rFonts w:hint="eastAsia"/>
        </w:rPr>
      </w:pPr>
    </w:p>
    <w:p w14:paraId="36A7B086" w14:textId="77777777" w:rsidR="00356CBF" w:rsidRDefault="00356CBF" w:rsidP="002F23B0">
      <w:pPr>
        <w:ind w:left="720"/>
        <w:rPr>
          <w:rFonts w:hint="eastAsia"/>
        </w:rPr>
      </w:pPr>
    </w:p>
    <w:p w14:paraId="221228BE" w14:textId="56C50856" w:rsidR="00F81C7D" w:rsidRDefault="003D148C" w:rsidP="003D148C">
      <w:pPr>
        <w:rPr>
          <w:rFonts w:hint="eastAsia"/>
        </w:rPr>
      </w:pPr>
      <w:r>
        <w:rPr>
          <w:rFonts w:hint="eastAsia"/>
        </w:rPr>
        <w:lastRenderedPageBreak/>
        <w:t>5.11</w:t>
      </w:r>
    </w:p>
    <w:p w14:paraId="7411C0CB" w14:textId="2110CAB2" w:rsidR="003D148C" w:rsidRDefault="003D148C" w:rsidP="003D148C">
      <w:pPr>
        <w:rPr>
          <w:rFonts w:hint="eastAsia"/>
        </w:rPr>
      </w:pPr>
      <w:r>
        <w:rPr>
          <w:rFonts w:hint="eastAsia"/>
        </w:rPr>
        <w:t>-</w:t>
      </w:r>
      <w:r w:rsidR="0013078D">
        <w:rPr>
          <w:rFonts w:hint="eastAsia"/>
        </w:rPr>
        <w:t>针对上周的思考，我决定</w:t>
      </w:r>
      <w:r>
        <w:rPr>
          <w:rFonts w:hint="eastAsia"/>
        </w:rPr>
        <w:t>在基于</w:t>
      </w:r>
      <w:r>
        <w:rPr>
          <w:rFonts w:hint="eastAsia"/>
        </w:rPr>
        <w:t>pattern</w:t>
      </w:r>
      <w:r>
        <w:rPr>
          <w:rFonts w:hint="eastAsia"/>
        </w:rPr>
        <w:t>的方法中，尝试建立过滤词表，将含有过滤词的句子过滤掉，比如：</w:t>
      </w:r>
      <w:r w:rsidRPr="003D148C">
        <w:drawing>
          <wp:inline distT="0" distB="0" distL="0" distR="0" wp14:anchorId="056EE239" wp14:editId="09E95976">
            <wp:extent cx="5232400" cy="132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52AD" w14:textId="27435458" w:rsidR="00680899" w:rsidRDefault="00680899" w:rsidP="003D148C">
      <w:pPr>
        <w:rPr>
          <w:rFonts w:hint="eastAsia"/>
        </w:rPr>
      </w:pPr>
      <w:r w:rsidRPr="00680899">
        <w:drawing>
          <wp:inline distT="0" distB="0" distL="0" distR="0" wp14:anchorId="5D076F16" wp14:editId="09547BE9">
            <wp:extent cx="5732145" cy="21590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3EBA" w14:textId="59052D4C" w:rsidR="003C44A5" w:rsidRDefault="003C44A5" w:rsidP="003D148C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在采取过滤词典后，</w:t>
      </w:r>
      <w:r w:rsidR="00170507">
        <w:rPr>
          <w:rFonts w:hint="eastAsia"/>
        </w:rPr>
        <w:t>去重后，我得到了</w:t>
      </w:r>
      <w:r w:rsidR="00170507">
        <w:rPr>
          <w:rFonts w:hint="eastAsia"/>
        </w:rPr>
        <w:t>52216</w:t>
      </w:r>
      <w:r w:rsidR="00170507">
        <w:rPr>
          <w:rFonts w:hint="eastAsia"/>
        </w:rPr>
        <w:t>个词对（</w:t>
      </w:r>
      <w:r w:rsidR="00170507">
        <w:t>WordPairs-isA-v3</w:t>
      </w:r>
      <w:r w:rsidR="00170507" w:rsidRPr="00E11901">
        <w:t>.txt</w:t>
      </w:r>
      <w:r w:rsidR="00170507">
        <w:rPr>
          <w:rFonts w:hint="eastAsia"/>
        </w:rPr>
        <w:t>），其中，上下位均在词典中的有</w:t>
      </w:r>
      <w:r w:rsidR="00170507">
        <w:rPr>
          <w:rFonts w:hint="eastAsia"/>
        </w:rPr>
        <w:t>26939</w:t>
      </w:r>
      <w:r w:rsidR="00170507">
        <w:rPr>
          <w:rFonts w:hint="eastAsia"/>
        </w:rPr>
        <w:t>个词对（</w:t>
      </w:r>
      <w:r w:rsidR="00170507">
        <w:t>WordPairs-isA-v4</w:t>
      </w:r>
      <w:r w:rsidR="00170507" w:rsidRPr="00E11901">
        <w:t>.txt</w:t>
      </w:r>
      <w:r w:rsidR="00170507">
        <w:rPr>
          <w:rFonts w:hint="eastAsia"/>
        </w:rPr>
        <w:t>）。</w:t>
      </w:r>
      <w:r>
        <w:rPr>
          <w:rFonts w:hint="eastAsia"/>
        </w:rPr>
        <w:t>我发现准确率大大提高</w:t>
      </w:r>
      <w:r w:rsidR="00FE00A8">
        <w:rPr>
          <w:rFonts w:hint="eastAsia"/>
        </w:rPr>
        <w:t>。。</w:t>
      </w:r>
    </w:p>
    <w:p w14:paraId="1A857667" w14:textId="58DC15B4" w:rsidR="00B8532D" w:rsidRPr="001202DF" w:rsidRDefault="00B8532D" w:rsidP="003D148C">
      <w:pPr>
        <w:rPr>
          <w:rFonts w:hint="eastAsia"/>
          <w:lang w:val="en-US"/>
        </w:rPr>
      </w:pPr>
      <w:r>
        <w:rPr>
          <w:rFonts w:hint="eastAsia"/>
        </w:rPr>
        <w:t>-</w:t>
      </w:r>
      <w:r>
        <w:rPr>
          <w:rFonts w:hint="eastAsia"/>
        </w:rPr>
        <w:t>采用了剥离词表，也进一步提升了准确度</w:t>
      </w:r>
      <w:r w:rsidR="009763D9">
        <w:rPr>
          <w:rFonts w:hint="eastAsia"/>
        </w:rPr>
        <w:t>。</w:t>
      </w:r>
      <w:r w:rsidR="00C927F0">
        <w:tab/>
      </w:r>
    </w:p>
    <w:p w14:paraId="7AC4D919" w14:textId="22F0CE86" w:rsidR="00311E4B" w:rsidRDefault="00311E4B" w:rsidP="003D148C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在基于</w:t>
      </w:r>
      <w:r>
        <w:rPr>
          <w:rFonts w:hint="eastAsia"/>
        </w:rPr>
        <w:t>pattern</w:t>
      </w:r>
      <w:r>
        <w:rPr>
          <w:rFonts w:hint="eastAsia"/>
        </w:rPr>
        <w:t>的过程中，我发现分词也是影响正确性的重要一项，因为我的算法是为了匹配名词，</w:t>
      </w:r>
      <w:r w:rsidR="00F22385">
        <w:rPr>
          <w:rFonts w:hint="eastAsia"/>
        </w:rPr>
        <w:t>所以对专有名词、领域实体名词的划分有较高的要求。</w:t>
      </w:r>
      <w:r w:rsidR="003C44A5">
        <w:rPr>
          <w:rFonts w:hint="eastAsia"/>
        </w:rPr>
        <w:t>例如（</w:t>
      </w:r>
      <w:r w:rsidR="00835DFE" w:rsidRPr="00835DFE">
        <w:rPr>
          <w:rFonts w:hint="eastAsia"/>
        </w:rPr>
        <w:t>对安德森而言</w:t>
      </w:r>
      <w:r w:rsidR="00835DFE" w:rsidRPr="00835DFE">
        <w:rPr>
          <w:rFonts w:hint="eastAsia"/>
        </w:rPr>
        <w:t xml:space="preserve"> </w:t>
      </w:r>
      <w:r w:rsidR="00835DFE" w:rsidRPr="00835DFE">
        <w:rPr>
          <w:rFonts w:hint="eastAsia"/>
        </w:rPr>
        <w:t>，</w:t>
      </w:r>
      <w:r w:rsidR="00835DFE" w:rsidRPr="00835DFE">
        <w:rPr>
          <w:rFonts w:hint="eastAsia"/>
        </w:rPr>
        <w:t xml:space="preserve"> </w:t>
      </w:r>
      <w:r w:rsidR="00835DFE" w:rsidRPr="00835DFE">
        <w:rPr>
          <w:rFonts w:hint="eastAsia"/>
        </w:rPr>
        <w:t>民族是一种人造体</w:t>
      </w:r>
      <w:r w:rsidR="003C44A5">
        <w:rPr>
          <w:rFonts w:hint="eastAsia"/>
        </w:rPr>
        <w:t>），因为词典中没有</w:t>
      </w:r>
      <w:r w:rsidR="00835DFE">
        <w:rPr>
          <w:rFonts w:hint="eastAsia"/>
        </w:rPr>
        <w:t>人造体</w:t>
      </w:r>
      <w:r w:rsidR="003C44A5">
        <w:rPr>
          <w:rFonts w:hint="eastAsia"/>
        </w:rPr>
        <w:t>这个词，所以</w:t>
      </w:r>
      <w:r w:rsidR="00835DFE">
        <w:rPr>
          <w:rFonts w:hint="eastAsia"/>
        </w:rPr>
        <w:t>最终的</w:t>
      </w:r>
      <w:r w:rsidR="003C44A5">
        <w:rPr>
          <w:rFonts w:hint="eastAsia"/>
        </w:rPr>
        <w:t>结果就变成了（人类，体）</w:t>
      </w:r>
      <w:r w:rsidR="00835DFE">
        <w:rPr>
          <w:rFonts w:hint="eastAsia"/>
        </w:rPr>
        <w:t>。这也会带来很多错误</w:t>
      </w:r>
      <w:r w:rsidR="00C10C43">
        <w:rPr>
          <w:rFonts w:hint="eastAsia"/>
        </w:rPr>
        <w:t>，分类模型也</w:t>
      </w:r>
      <w:r w:rsidR="00835DFE">
        <w:rPr>
          <w:rFonts w:hint="eastAsia"/>
        </w:rPr>
        <w:t>很难甄别，所以可能需要人工标注。</w:t>
      </w:r>
    </w:p>
    <w:p w14:paraId="069561BC" w14:textId="77777777" w:rsidR="00540E91" w:rsidRDefault="00540E91" w:rsidP="003D148C">
      <w:pPr>
        <w:rPr>
          <w:rFonts w:hint="eastAsia"/>
        </w:rPr>
      </w:pPr>
    </w:p>
    <w:p w14:paraId="2BD31C79" w14:textId="3774AAC6" w:rsidR="00540E91" w:rsidRDefault="00540E91" w:rsidP="003D148C">
      <w:pPr>
        <w:rPr>
          <w:rFonts w:hint="eastAsia"/>
        </w:rPr>
      </w:pPr>
      <w:r>
        <w:rPr>
          <w:rFonts w:hint="eastAsia"/>
        </w:rPr>
        <w:t>5.12</w:t>
      </w:r>
    </w:p>
    <w:p w14:paraId="5CF82A1E" w14:textId="6242C9B4" w:rsidR="00540E91" w:rsidRDefault="00540E91" w:rsidP="003D148C">
      <w:pPr>
        <w:rPr>
          <w:rFonts w:hint="eastAsia"/>
        </w:rPr>
      </w:pPr>
      <w:r>
        <w:rPr>
          <w:rFonts w:hint="eastAsia"/>
        </w:rPr>
        <w:t>-</w:t>
      </w:r>
      <w:r w:rsidR="00C10C43">
        <w:rPr>
          <w:rFonts w:hint="eastAsia"/>
        </w:rPr>
        <w:t>目前，学术界对于上下位关系的</w:t>
      </w:r>
      <w:r w:rsidR="00C10C43">
        <w:rPr>
          <w:rFonts w:hint="eastAsia"/>
        </w:rPr>
        <w:t>pattern</w:t>
      </w:r>
      <w:r w:rsidR="00C10C43">
        <w:rPr>
          <w:rFonts w:hint="eastAsia"/>
        </w:rPr>
        <w:t>抽取，全部采用基于词性标注和字符串处理（“的”、剥离词、停用词）的方法。这种方法，我在这几天的应用中发现了许多弊端。对此，我重新设计了一种基于句法分析的词语上下位关系</w:t>
      </w:r>
      <w:r w:rsidR="00C10C43">
        <w:rPr>
          <w:rFonts w:hint="eastAsia"/>
        </w:rPr>
        <w:t>pattern</w:t>
      </w:r>
      <w:r w:rsidR="00C10C43">
        <w:rPr>
          <w:rFonts w:hint="eastAsia"/>
        </w:rPr>
        <w:t>抽取方法。</w:t>
      </w:r>
    </w:p>
    <w:p w14:paraId="43FC41B5" w14:textId="39E62A44" w:rsidR="00C10C43" w:rsidRDefault="00C10C43" w:rsidP="003D148C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具体思路是在句子中寻找“</w:t>
      </w:r>
      <w:proofErr w:type="spellStart"/>
      <w:r>
        <w:rPr>
          <w:rFonts w:hint="eastAsia"/>
        </w:rPr>
        <w:t>isA</w:t>
      </w:r>
      <w:proofErr w:type="spellEnd"/>
      <w:r>
        <w:rPr>
          <w:rFonts w:hint="eastAsia"/>
        </w:rPr>
        <w:t>”的模式。通过句法分析得到“是”的主语</w:t>
      </w:r>
      <w:r w:rsidR="003C1CC6">
        <w:rPr>
          <w:rFonts w:hint="eastAsia"/>
        </w:rPr>
        <w:t>（</w:t>
      </w:r>
      <w:proofErr w:type="spellStart"/>
      <w:r w:rsidR="003C1CC6">
        <w:rPr>
          <w:rFonts w:hint="eastAsia"/>
        </w:rPr>
        <w:t>subj</w:t>
      </w:r>
      <w:proofErr w:type="spellEnd"/>
      <w:r w:rsidR="003C1CC6">
        <w:rPr>
          <w:rFonts w:hint="eastAsia"/>
        </w:rPr>
        <w:t>）</w:t>
      </w:r>
      <w:r>
        <w:rPr>
          <w:rFonts w:hint="eastAsia"/>
        </w:rPr>
        <w:t>和宾语</w:t>
      </w:r>
      <w:r w:rsidR="003C1CC6">
        <w:rPr>
          <w:rFonts w:hint="eastAsia"/>
        </w:rPr>
        <w:t>（</w:t>
      </w:r>
      <w:proofErr w:type="spellStart"/>
      <w:r w:rsidR="003C1CC6">
        <w:rPr>
          <w:rFonts w:hint="eastAsia"/>
        </w:rPr>
        <w:t>obj</w:t>
      </w:r>
      <w:proofErr w:type="spellEnd"/>
      <w:r w:rsidR="003C1CC6">
        <w:rPr>
          <w:rFonts w:hint="eastAsia"/>
        </w:rPr>
        <w:t>）</w:t>
      </w:r>
      <w:r>
        <w:rPr>
          <w:rFonts w:hint="eastAsia"/>
        </w:rPr>
        <w:t>作为</w:t>
      </w:r>
      <w:r w:rsidR="00F66EB6">
        <w:rPr>
          <w:rFonts w:hint="eastAsia"/>
        </w:rPr>
        <w:t>下位和上位。</w:t>
      </w:r>
    </w:p>
    <w:p w14:paraId="62D5D548" w14:textId="0F345341" w:rsidR="00F66EB6" w:rsidRDefault="00F66EB6" w:rsidP="003D148C">
      <w:pPr>
        <w:rPr>
          <w:rFonts w:hint="eastAsia"/>
        </w:rPr>
      </w:pPr>
      <w:r>
        <w:rPr>
          <w:rFonts w:hint="eastAsia"/>
        </w:rPr>
        <w:t>例如：</w:t>
      </w:r>
    </w:p>
    <w:p w14:paraId="048F797D" w14:textId="0E459BD6" w:rsidR="00F66EB6" w:rsidRDefault="00317B61" w:rsidP="003D148C">
      <w:pPr>
        <w:rPr>
          <w:rFonts w:hint="eastAsia"/>
        </w:rPr>
      </w:pPr>
      <w:r w:rsidRPr="00317B61">
        <w:drawing>
          <wp:inline distT="0" distB="0" distL="0" distR="0" wp14:anchorId="1F782B60" wp14:editId="04A34D84">
            <wp:extent cx="5732145" cy="8128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2B0" w14:textId="47D8F2B1" w:rsidR="00F66EB6" w:rsidRDefault="00317B61" w:rsidP="003D148C">
      <w:pPr>
        <w:rPr>
          <w:rFonts w:hint="eastAsia"/>
        </w:rPr>
      </w:pPr>
      <w:r>
        <w:rPr>
          <w:rFonts w:hint="eastAsia"/>
        </w:rPr>
        <w:lastRenderedPageBreak/>
        <w:t>抽取的结果为：（中国，国家）</w:t>
      </w:r>
    </w:p>
    <w:p w14:paraId="1AFFD04C" w14:textId="77777777" w:rsidR="00317B61" w:rsidRDefault="00F66EB6" w:rsidP="003D148C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本方法的优点</w:t>
      </w:r>
      <w:r w:rsidR="00317B61">
        <w:rPr>
          <w:rFonts w:hint="eastAsia"/>
        </w:rPr>
        <w:t>：</w:t>
      </w:r>
    </w:p>
    <w:p w14:paraId="19A35B0B" w14:textId="62138A19" w:rsidR="00023F80" w:rsidRDefault="00023F80" w:rsidP="009C3928">
      <w:pPr>
        <w:ind w:leftChars="240" w:left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E564B">
        <w:rPr>
          <w:rFonts w:hint="eastAsia"/>
        </w:rPr>
        <w:t>无需花费大量时间建立剥离词典，即可</w:t>
      </w:r>
      <w:r>
        <w:rPr>
          <w:rFonts w:hint="eastAsia"/>
        </w:rPr>
        <w:t>减少可剥离短语的影响，例如：（中国自从远古以来就是一个多民族的国家），</w:t>
      </w:r>
      <w:r w:rsidR="009C3928">
        <w:rPr>
          <w:rFonts w:hint="eastAsia"/>
        </w:rPr>
        <w:t>直接</w:t>
      </w:r>
      <w:r>
        <w:rPr>
          <w:rFonts w:hint="eastAsia"/>
        </w:rPr>
        <w:t>采取依存句法，得到的结果为：</w:t>
      </w:r>
    </w:p>
    <w:p w14:paraId="6571F695" w14:textId="2B9A780D" w:rsidR="00023F80" w:rsidRDefault="00023F80" w:rsidP="003C1CC6">
      <w:pPr>
        <w:ind w:leftChars="240" w:left="720"/>
        <w:rPr>
          <w:rFonts w:hint="eastAsia"/>
        </w:rPr>
      </w:pPr>
      <w:r w:rsidRPr="00023F80">
        <w:drawing>
          <wp:inline distT="0" distB="0" distL="0" distR="0" wp14:anchorId="5FFC4E88" wp14:editId="4723E1A5">
            <wp:extent cx="5732145" cy="56007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61B7" w14:textId="0725AF55" w:rsidR="00023F80" w:rsidRDefault="00023F80" w:rsidP="003C1CC6">
      <w:pPr>
        <w:ind w:leftChars="240" w:left="720"/>
        <w:rPr>
          <w:rFonts w:hint="eastAsia"/>
        </w:rPr>
      </w:pPr>
      <w:r>
        <w:rPr>
          <w:rFonts w:hint="eastAsia"/>
        </w:rPr>
        <w:t>（中国，国家）</w:t>
      </w:r>
    </w:p>
    <w:p w14:paraId="5B289964" w14:textId="2013AB3F" w:rsidR="00F66EB6" w:rsidRDefault="00317B61" w:rsidP="00317B61">
      <w:pPr>
        <w:ind w:left="720"/>
        <w:rPr>
          <w:rFonts w:hint="eastAsia"/>
        </w:rPr>
      </w:pPr>
      <w:r>
        <w:rPr>
          <w:rFonts w:hint="eastAsia"/>
        </w:rPr>
        <w:t>（</w:t>
      </w:r>
      <w:r w:rsidR="00023F80">
        <w:rPr>
          <w:rFonts w:hint="eastAsia"/>
        </w:rPr>
        <w:t>2</w:t>
      </w:r>
      <w:r>
        <w:rPr>
          <w:rFonts w:hint="eastAsia"/>
        </w:rPr>
        <w:t>）通过提取同主语</w:t>
      </w:r>
      <w:r w:rsidR="001E57AA">
        <w:rPr>
          <w:rFonts w:hint="eastAsia"/>
        </w:rPr>
        <w:t>（</w:t>
      </w:r>
      <w:proofErr w:type="spellStart"/>
      <w:r w:rsidR="001E57AA">
        <w:rPr>
          <w:rFonts w:hint="eastAsia"/>
        </w:rPr>
        <w:t>sasubj</w:t>
      </w:r>
      <w:proofErr w:type="spellEnd"/>
      <w:r w:rsidR="001E57AA">
        <w:rPr>
          <w:rFonts w:hint="eastAsia"/>
        </w:rPr>
        <w:t>）</w:t>
      </w:r>
      <w:r>
        <w:rPr>
          <w:rFonts w:hint="eastAsia"/>
        </w:rPr>
        <w:t>的弧</w:t>
      </w:r>
      <w:r w:rsidR="00023F80">
        <w:rPr>
          <w:rFonts w:hint="eastAsia"/>
        </w:rPr>
        <w:t>和并列</w:t>
      </w:r>
      <w:r w:rsidR="001E57AA">
        <w:rPr>
          <w:rFonts w:hint="eastAsia"/>
        </w:rPr>
        <w:t>（</w:t>
      </w:r>
      <w:r w:rsidR="001E57AA">
        <w:rPr>
          <w:rFonts w:hint="eastAsia"/>
        </w:rPr>
        <w:t>coo</w:t>
      </w:r>
      <w:r w:rsidR="001E57AA">
        <w:rPr>
          <w:rFonts w:hint="eastAsia"/>
        </w:rPr>
        <w:t>）</w:t>
      </w:r>
      <w:r w:rsidR="00023F80">
        <w:rPr>
          <w:rFonts w:hint="eastAsia"/>
        </w:rPr>
        <w:t>的弧</w:t>
      </w:r>
      <w:r>
        <w:rPr>
          <w:rFonts w:hint="eastAsia"/>
        </w:rPr>
        <w:t>，可以解决之前难以解决的多上位抽取问题。例如：（</w:t>
      </w:r>
      <w:r w:rsidR="003C1CC6" w:rsidRPr="003C1CC6">
        <w:rPr>
          <w:rFonts w:hint="eastAsia"/>
        </w:rPr>
        <w:t>苏州是一个</w:t>
      </w:r>
      <w:r w:rsidR="003C1CC6">
        <w:rPr>
          <w:rFonts w:hint="eastAsia"/>
        </w:rPr>
        <w:t>城市、枢纽</w:t>
      </w:r>
      <w:r>
        <w:rPr>
          <w:rFonts w:hint="eastAsia"/>
        </w:rPr>
        <w:t>）</w:t>
      </w:r>
    </w:p>
    <w:p w14:paraId="059CAF03" w14:textId="7D49EB40" w:rsidR="003C1CC6" w:rsidRDefault="003C1CC6" w:rsidP="00317B61">
      <w:pPr>
        <w:ind w:left="720"/>
        <w:rPr>
          <w:rFonts w:hint="eastAsia"/>
          <w:lang w:val="en-US"/>
        </w:rPr>
      </w:pPr>
      <w:r w:rsidRPr="003C1CC6">
        <w:rPr>
          <w:lang w:val="en-US"/>
        </w:rPr>
        <w:drawing>
          <wp:inline distT="0" distB="0" distL="0" distR="0" wp14:anchorId="17D2EB24" wp14:editId="745926AE">
            <wp:extent cx="5732145" cy="10414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3A1A" w14:textId="337881CC" w:rsidR="003C1CC6" w:rsidRDefault="003C1CC6" w:rsidP="00317B61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采用依存句法，通过对</w:t>
      </w:r>
      <w:r>
        <w:rPr>
          <w:rFonts w:hint="eastAsia"/>
          <w:lang w:val="en-US"/>
        </w:rPr>
        <w:t>coo</w:t>
      </w:r>
      <w:r>
        <w:rPr>
          <w:rFonts w:hint="eastAsia"/>
          <w:lang w:val="en-US"/>
        </w:rPr>
        <w:t>的抽取，可以提取到（苏州，城市），（苏州，枢纽）</w:t>
      </w:r>
    </w:p>
    <w:p w14:paraId="0A54B3BB" w14:textId="0657B89A" w:rsidR="003C1CC6" w:rsidRDefault="003C1CC6" w:rsidP="00317B61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而采取之前的方法，得到的结果为：</w:t>
      </w:r>
    </w:p>
    <w:p w14:paraId="6E5198E6" w14:textId="14A27BFA" w:rsidR="003C1CC6" w:rsidRDefault="003C1CC6" w:rsidP="00317B61">
      <w:pPr>
        <w:ind w:left="720"/>
        <w:rPr>
          <w:rFonts w:hint="eastAsia"/>
          <w:lang w:val="en-US"/>
        </w:rPr>
      </w:pPr>
      <w:r w:rsidRPr="003C1CC6">
        <w:rPr>
          <w:lang w:val="en-US"/>
        </w:rPr>
        <w:drawing>
          <wp:inline distT="0" distB="0" distL="0" distR="0" wp14:anchorId="387AD866" wp14:editId="4A033151">
            <wp:extent cx="5732145" cy="77279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D8F" w14:textId="605BA15E" w:rsidR="003C1CC6" w:rsidRDefault="003C1CC6" w:rsidP="00317B61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（苏州，枢纽），无法得到完整的词对</w:t>
      </w:r>
    </w:p>
    <w:p w14:paraId="77F26734" w14:textId="61DC7372" w:rsidR="009763D9" w:rsidRDefault="00B835B6" w:rsidP="009763D9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）对错误使用标点的句子更好的判断，</w:t>
      </w:r>
      <w:r w:rsidR="009763D9">
        <w:rPr>
          <w:rFonts w:hint="eastAsia"/>
          <w:lang w:val="en-US"/>
        </w:rPr>
        <w:t>比如（</w:t>
      </w:r>
      <w:r w:rsidR="009763D9" w:rsidRPr="009763D9">
        <w:rPr>
          <w:rFonts w:hint="eastAsia"/>
          <w:lang w:val="en-US"/>
        </w:rPr>
        <w:t>中医学是一种起源于中国</w:t>
      </w:r>
      <w:r w:rsidR="009763D9" w:rsidRPr="009763D9">
        <w:rPr>
          <w:rFonts w:hint="eastAsia"/>
          <w:lang w:val="en-US"/>
        </w:rPr>
        <w:t xml:space="preserve"> </w:t>
      </w:r>
      <w:r w:rsidR="009763D9">
        <w:rPr>
          <w:rFonts w:hint="eastAsia"/>
          <w:lang w:val="en-US"/>
        </w:rPr>
        <w:t>，</w:t>
      </w:r>
      <w:r w:rsidR="009763D9" w:rsidRPr="009763D9">
        <w:rPr>
          <w:rFonts w:hint="eastAsia"/>
          <w:lang w:val="en-US"/>
        </w:rPr>
        <w:t>以古代中国医学实践为主体的传统医学</w:t>
      </w:r>
      <w:r w:rsidR="009763D9">
        <w:rPr>
          <w:rFonts w:hint="eastAsia"/>
          <w:lang w:val="en-US"/>
        </w:rPr>
        <w:t>），这里的逗号本应为顿号。采取之前的方法</w:t>
      </w:r>
      <w:r w:rsidR="001E57AA">
        <w:rPr>
          <w:rFonts w:hint="eastAsia"/>
          <w:lang w:val="en-US"/>
        </w:rPr>
        <w:t>（按逗号分句处理）</w:t>
      </w:r>
      <w:r w:rsidR="009763D9">
        <w:rPr>
          <w:rFonts w:hint="eastAsia"/>
          <w:lang w:val="en-US"/>
        </w:rPr>
        <w:t>，得到的结果为：（中医学，中国）。而采取依存句法，则可以得到正确结果（中医学，医学）</w:t>
      </w:r>
    </w:p>
    <w:p w14:paraId="12C7D964" w14:textId="163D7BE3" w:rsidR="001202DF" w:rsidRDefault="001E57AA" w:rsidP="009763D9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）通过对同主语弧的分析，可以跨句抽取词对。例如（李白出生于唐代，是一名著名的诗人），采用依存句法：</w:t>
      </w:r>
    </w:p>
    <w:p w14:paraId="59D9DE99" w14:textId="3F0A4C92" w:rsidR="001E57AA" w:rsidRDefault="001E57AA" w:rsidP="009763D9">
      <w:pPr>
        <w:ind w:left="720"/>
        <w:rPr>
          <w:rFonts w:hint="eastAsia"/>
          <w:lang w:val="en-US"/>
        </w:rPr>
      </w:pPr>
      <w:r w:rsidRPr="001E57AA">
        <w:rPr>
          <w:lang w:val="en-US"/>
        </w:rPr>
        <w:lastRenderedPageBreak/>
        <w:drawing>
          <wp:inline distT="0" distB="0" distL="0" distR="0" wp14:anchorId="0928505D" wp14:editId="792E9249">
            <wp:extent cx="5732145" cy="59182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966" w14:textId="461575A4" w:rsidR="00421BE0" w:rsidRDefault="001E57AA" w:rsidP="00421BE0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通过分析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的主语和宾语，可以跨句抽取到（李白，诗人）。而采用</w:t>
      </w:r>
      <w:r w:rsidR="00421BE0">
        <w:rPr>
          <w:rFonts w:hint="eastAsia"/>
          <w:lang w:val="en-US"/>
        </w:rPr>
        <w:t>原先的</w:t>
      </w:r>
      <w:r>
        <w:rPr>
          <w:rFonts w:hint="eastAsia"/>
          <w:lang w:val="en-US"/>
        </w:rPr>
        <w:t>方法是做不到的，因为它没有考虑跨句的联系。</w:t>
      </w:r>
    </w:p>
    <w:p w14:paraId="35B4125E" w14:textId="77777777" w:rsidR="001E57AA" w:rsidRDefault="001E57AA" w:rsidP="009763D9">
      <w:pPr>
        <w:ind w:left="720"/>
        <w:rPr>
          <w:rFonts w:hint="eastAsia"/>
          <w:lang w:val="en-US"/>
        </w:rPr>
      </w:pPr>
    </w:p>
    <w:p w14:paraId="63E794F9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5.13</w:t>
      </w:r>
    </w:p>
    <w:p w14:paraId="2BE3B31F" w14:textId="595B898C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花费了两天的时间，编写完了基于依存句法树的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抽取脚本（</w:t>
      </w:r>
      <w:r>
        <w:rPr>
          <w:rFonts w:hint="eastAsia"/>
          <w:lang w:val="en-US"/>
        </w:rPr>
        <w:t>v1</w:t>
      </w:r>
      <w:r>
        <w:rPr>
          <w:rFonts w:hint="eastAsia"/>
          <w:lang w:val="en-US"/>
        </w:rPr>
        <w:t>）。先在</w:t>
      </w:r>
      <w:r>
        <w:rPr>
          <w:rFonts w:hint="eastAsia"/>
          <w:lang w:val="en-US"/>
        </w:rPr>
        <w:t>100000</w:t>
      </w:r>
      <w:r>
        <w:rPr>
          <w:rFonts w:hint="eastAsia"/>
          <w:lang w:val="en-US"/>
        </w:rPr>
        <w:t>个符合</w:t>
      </w:r>
      <w:proofErr w:type="spellStart"/>
      <w:r>
        <w:rPr>
          <w:rFonts w:hint="eastAsia"/>
          <w:lang w:val="en-US"/>
        </w:rPr>
        <w:t>IsA</w:t>
      </w:r>
      <w:proofErr w:type="spellEnd"/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的句子中进行测试，取依存句法置信度大于</w:t>
      </w:r>
      <w:r>
        <w:rPr>
          <w:rFonts w:hint="eastAsia"/>
          <w:lang w:val="en-US"/>
        </w:rPr>
        <w:t>0.5</w:t>
      </w:r>
      <w:r>
        <w:rPr>
          <w:rFonts w:hint="eastAsia"/>
          <w:lang w:val="en-US"/>
        </w:rPr>
        <w:t>，并且加载了过滤词典，最终去重后得到了</w:t>
      </w:r>
      <w:r>
        <w:rPr>
          <w:rFonts w:hint="eastAsia"/>
          <w:lang w:val="en-US"/>
        </w:rPr>
        <w:t>42881</w:t>
      </w:r>
      <w:r>
        <w:rPr>
          <w:rFonts w:hint="eastAsia"/>
          <w:lang w:val="en-US"/>
        </w:rPr>
        <w:t>个词对（</w:t>
      </w:r>
      <w:r w:rsidRPr="007C290B">
        <w:rPr>
          <w:lang w:val="en-US"/>
        </w:rPr>
        <w:t>WordPairs-isA-ycjf-v1.txt</w:t>
      </w:r>
      <w:r>
        <w:rPr>
          <w:rFonts w:hint="eastAsia"/>
          <w:lang w:val="en-US"/>
        </w:rPr>
        <w:t>）</w:t>
      </w:r>
    </w:p>
    <w:p w14:paraId="02D8950D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目前，本方法也存在了一些问题：</w:t>
      </w:r>
    </w:p>
    <w:p w14:paraId="49DAD296" w14:textId="7C689A3B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 w:rsidR="001E57AA">
        <w:rPr>
          <w:rFonts w:hint="eastAsia"/>
          <w:lang w:val="en-US"/>
        </w:rPr>
        <w:t>）有一些分词错误。</w:t>
      </w:r>
    </w:p>
    <w:p w14:paraId="35A76DDE" w14:textId="752DF68A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）百度百科中也存在一些语病，导致了许多错误分割。</w:t>
      </w:r>
    </w:p>
    <w:p w14:paraId="53F1CB5C" w14:textId="5BBA661D" w:rsidR="001E57AA" w:rsidRDefault="001E57AA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）对于多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的抽取比较麻烦，后期要设计好</w:t>
      </w:r>
      <w:r>
        <w:rPr>
          <w:rFonts w:hint="eastAsia"/>
          <w:lang w:val="en-US"/>
        </w:rPr>
        <w:t>pattern</w:t>
      </w:r>
      <w:r>
        <w:rPr>
          <w:rFonts w:hint="eastAsia"/>
          <w:lang w:val="en-US"/>
        </w:rPr>
        <w:t>模板。</w:t>
      </w:r>
      <w:r w:rsidR="00DF6203">
        <w:rPr>
          <w:rFonts w:hint="eastAsia"/>
          <w:lang w:val="en-US"/>
        </w:rPr>
        <w:t>目前只能抽取“主谓宾”结构的</w:t>
      </w:r>
      <w:r w:rsidR="00DF6203">
        <w:rPr>
          <w:rFonts w:hint="eastAsia"/>
          <w:lang w:val="en-US"/>
        </w:rPr>
        <w:t>pattern</w:t>
      </w:r>
      <w:r w:rsidR="00DF6203">
        <w:rPr>
          <w:rFonts w:hint="eastAsia"/>
          <w:lang w:val="en-US"/>
        </w:rPr>
        <w:t>。</w:t>
      </w:r>
    </w:p>
    <w:p w14:paraId="58A10F18" w14:textId="191D98D0" w:rsidR="005656CA" w:rsidRDefault="005656CA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）</w:t>
      </w:r>
      <w:r w:rsidR="008A3D25">
        <w:rPr>
          <w:rFonts w:hint="eastAsia"/>
          <w:lang w:val="en-US"/>
        </w:rPr>
        <w:t>对依存句法分析的准确性有较高要求</w:t>
      </w:r>
      <w:r w:rsidR="00553B77">
        <w:rPr>
          <w:rFonts w:hint="eastAsia"/>
          <w:lang w:val="en-US"/>
        </w:rPr>
        <w:t>（演示平台上的</w:t>
      </w:r>
      <w:r w:rsidR="00553B77">
        <w:rPr>
          <w:rFonts w:hint="eastAsia"/>
          <w:lang w:val="en-US"/>
        </w:rPr>
        <w:t>demo</w:t>
      </w:r>
      <w:r w:rsidR="00553B77">
        <w:rPr>
          <w:rFonts w:hint="eastAsia"/>
          <w:lang w:val="en-US"/>
        </w:rPr>
        <w:t>好像比</w:t>
      </w:r>
      <w:proofErr w:type="spellStart"/>
      <w:r w:rsidR="005C6310">
        <w:rPr>
          <w:rFonts w:hint="eastAsia"/>
          <w:lang w:val="en-US"/>
        </w:rPr>
        <w:t>api</w:t>
      </w:r>
      <w:proofErr w:type="spellEnd"/>
      <w:r w:rsidR="005C6310">
        <w:rPr>
          <w:rFonts w:hint="eastAsia"/>
          <w:lang w:val="en-US"/>
        </w:rPr>
        <w:t>调用的更准一些）</w:t>
      </w:r>
    </w:p>
    <w:p w14:paraId="58A1C14B" w14:textId="77777777" w:rsidR="005656CA" w:rsidRDefault="005656CA" w:rsidP="00A55450">
      <w:pPr>
        <w:rPr>
          <w:rFonts w:hint="eastAsia"/>
          <w:lang w:val="en-US"/>
        </w:rPr>
      </w:pPr>
    </w:p>
    <w:p w14:paraId="6C9F5670" w14:textId="77777777" w:rsidR="00A55450" w:rsidRDefault="00A55450" w:rsidP="00A55450">
      <w:pPr>
        <w:rPr>
          <w:rFonts w:hint="eastAsia"/>
          <w:lang w:val="en-US"/>
        </w:rPr>
      </w:pPr>
    </w:p>
    <w:p w14:paraId="37C3EFD0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5.14</w:t>
      </w:r>
    </w:p>
    <w:p w14:paraId="72D3D268" w14:textId="771418B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重写了脚本，解决了分词错误的问题，进一步提高了抽取出的词对的准确率。在</w:t>
      </w:r>
      <w:r>
        <w:rPr>
          <w:rFonts w:hint="eastAsia"/>
          <w:lang w:val="en-US"/>
        </w:rPr>
        <w:t>100000</w:t>
      </w:r>
      <w:r>
        <w:rPr>
          <w:rFonts w:hint="eastAsia"/>
          <w:lang w:val="en-US"/>
        </w:rPr>
        <w:t>个测试集中共获得</w:t>
      </w:r>
      <w:r>
        <w:rPr>
          <w:rFonts w:hint="eastAsia"/>
          <w:lang w:val="en-US"/>
        </w:rPr>
        <w:t>31254</w:t>
      </w:r>
      <w:r>
        <w:rPr>
          <w:rFonts w:hint="eastAsia"/>
          <w:lang w:val="en-US"/>
        </w:rPr>
        <w:t>个词对（</w:t>
      </w:r>
      <w:r>
        <w:rPr>
          <w:lang w:val="en-US"/>
        </w:rPr>
        <w:t>WordPairs-isA-ycjf-v2</w:t>
      </w:r>
      <w:r w:rsidRPr="007C290B">
        <w:rPr>
          <w:lang w:val="en-US"/>
        </w:rPr>
        <w:t>.txt</w:t>
      </w:r>
      <w:r>
        <w:rPr>
          <w:rFonts w:hint="eastAsia"/>
          <w:lang w:val="en-US"/>
        </w:rPr>
        <w:t>），无论是召回度和准确度都有了非常大的提升。</w:t>
      </w:r>
    </w:p>
    <w:p w14:paraId="4E02F20C" w14:textId="572B9EEC" w:rsidR="00A55450" w:rsidRDefault="00A55450" w:rsidP="00A55450">
      <w:pPr>
        <w:rPr>
          <w:rFonts w:hint="eastAsia"/>
          <w:lang w:val="en-US"/>
        </w:rPr>
      </w:pPr>
    </w:p>
    <w:p w14:paraId="3F7CA3DE" w14:textId="77777777" w:rsidR="003B7F7E" w:rsidRDefault="003B7F7E" w:rsidP="00A55450">
      <w:pPr>
        <w:rPr>
          <w:rFonts w:hint="eastAsia"/>
          <w:lang w:val="en-US"/>
        </w:rPr>
      </w:pPr>
    </w:p>
    <w:p w14:paraId="18EC5907" w14:textId="77777777" w:rsidR="00505D77" w:rsidRDefault="00505D77" w:rsidP="00A55450">
      <w:pPr>
        <w:rPr>
          <w:rFonts w:hint="eastAsia"/>
          <w:lang w:val="en-US"/>
        </w:rPr>
      </w:pPr>
    </w:p>
    <w:p w14:paraId="3E202A00" w14:textId="77777777" w:rsidR="00505D77" w:rsidRDefault="00505D77" w:rsidP="00A55450">
      <w:pPr>
        <w:rPr>
          <w:rFonts w:hint="eastAsia"/>
          <w:lang w:val="en-US"/>
        </w:rPr>
      </w:pPr>
    </w:p>
    <w:p w14:paraId="72F80E46" w14:textId="77777777" w:rsidR="00505D77" w:rsidRDefault="00505D77" w:rsidP="00A55450">
      <w:pPr>
        <w:rPr>
          <w:lang w:val="en-US"/>
        </w:rPr>
      </w:pPr>
    </w:p>
    <w:p w14:paraId="620CA840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5.15</w:t>
      </w:r>
    </w:p>
    <w:p w14:paraId="1A9F7CB0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基于依存句法树重新设计了一种新的获取前缀的方法，使抽取的词更加准确。还加入了</w:t>
      </w:r>
      <w:r>
        <w:rPr>
          <w:rFonts w:hint="eastAsia"/>
          <w:lang w:val="en-US"/>
        </w:rPr>
        <w:t>HMM-</w:t>
      </w:r>
      <w:proofErr w:type="spellStart"/>
      <w:r>
        <w:rPr>
          <w:rFonts w:hint="eastAsia"/>
          <w:lang w:val="en-US"/>
        </w:rPr>
        <w:t>veterbi</w:t>
      </w:r>
      <w:proofErr w:type="spellEnd"/>
      <w:r>
        <w:rPr>
          <w:rFonts w:hint="eastAsia"/>
          <w:lang w:val="en-US"/>
        </w:rPr>
        <w:t>算法用于识别新词。（</w:t>
      </w:r>
      <w:r>
        <w:rPr>
          <w:lang w:val="en-US"/>
        </w:rPr>
        <w:t>WordPairs-isA-ycjf-v4</w:t>
      </w:r>
      <w:r w:rsidRPr="007C290B">
        <w:rPr>
          <w:lang w:val="en-US"/>
        </w:rPr>
        <w:t>.txt</w:t>
      </w:r>
      <w:r>
        <w:rPr>
          <w:rFonts w:hint="eastAsia"/>
          <w:lang w:val="en-US"/>
        </w:rPr>
        <w:t>）与上一个版本取前</w:t>
      </w:r>
      <w:r>
        <w:rPr>
          <w:rFonts w:hint="eastAsia"/>
          <w:lang w:val="en-US"/>
        </w:rPr>
        <w:t>50</w:t>
      </w:r>
      <w:r>
        <w:rPr>
          <w:rFonts w:hint="eastAsia"/>
          <w:lang w:val="en-US"/>
        </w:rPr>
        <w:t>个结果对比：</w:t>
      </w:r>
    </w:p>
    <w:p w14:paraId="737F32D1" w14:textId="77777777" w:rsidR="00A55450" w:rsidRDefault="00A55450" w:rsidP="00A55450">
      <w:pPr>
        <w:rPr>
          <w:noProof/>
          <w:lang w:val="en-US"/>
        </w:rPr>
      </w:pPr>
      <w:r w:rsidRPr="002574AF">
        <w:rPr>
          <w:noProof/>
          <w:lang w:val="en-US"/>
        </w:rPr>
        <w:t xml:space="preserve"> </w:t>
      </w:r>
      <w:r w:rsidRPr="002574AF">
        <w:rPr>
          <w:b/>
          <w:lang w:val="en-US"/>
        </w:rPr>
        <w:drawing>
          <wp:inline distT="0" distB="0" distL="0" distR="0" wp14:anchorId="4412D75C" wp14:editId="21DCD005">
            <wp:extent cx="1651927" cy="60096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119" cy="61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t xml:space="preserve">                            </w:t>
      </w:r>
      <w:r w:rsidRPr="00A55450">
        <w:rPr>
          <w:noProof/>
          <w:lang w:val="en-US"/>
        </w:rPr>
        <w:drawing>
          <wp:inline distT="0" distB="0" distL="0" distR="0" wp14:anchorId="2F25235D" wp14:editId="3ECA6E91">
            <wp:extent cx="1384935" cy="6017260"/>
            <wp:effectExtent l="0" t="0" r="1206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75AE" w14:textId="77777777" w:rsidR="00A55450" w:rsidRPr="002574AF" w:rsidRDefault="00A55450" w:rsidP="00A55450">
      <w:pPr>
        <w:ind w:left="720"/>
        <w:rPr>
          <w:rFonts w:hint="eastAsia"/>
          <w:b/>
          <w:lang w:val="en-US"/>
        </w:rPr>
      </w:pPr>
      <w:r>
        <w:rPr>
          <w:rFonts w:hint="eastAsia"/>
          <w:b/>
          <w:lang w:val="en-US"/>
        </w:rPr>
        <w:t>（前）</w:t>
      </w:r>
      <w:r>
        <w:rPr>
          <w:rFonts w:hint="eastAsia"/>
          <w:b/>
          <w:lang w:val="en-US"/>
        </w:rPr>
        <w:t xml:space="preserve">                                                       </w:t>
      </w:r>
      <w:r>
        <w:rPr>
          <w:rFonts w:hint="eastAsia"/>
          <w:b/>
          <w:lang w:val="en-US"/>
        </w:rPr>
        <w:t>（后）</w:t>
      </w:r>
    </w:p>
    <w:p w14:paraId="72289ADB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可以发现准确度大大提升，召回度有所下降。</w:t>
      </w:r>
    </w:p>
    <w:p w14:paraId="1AC9AD23" w14:textId="77777777" w:rsidR="00A55450" w:rsidRDefault="00A55450" w:rsidP="00A55450">
      <w:pPr>
        <w:ind w:left="720"/>
        <w:rPr>
          <w:rFonts w:hint="eastAsia"/>
          <w:lang w:val="en-US"/>
        </w:rPr>
      </w:pPr>
    </w:p>
    <w:p w14:paraId="03FCF179" w14:textId="77777777" w:rsidR="00A55450" w:rsidRDefault="00A55450" w:rsidP="00A55450">
      <w:pPr>
        <w:ind w:left="720"/>
        <w:rPr>
          <w:rFonts w:hint="eastAsia"/>
          <w:lang w:val="en-US"/>
        </w:rPr>
      </w:pPr>
    </w:p>
    <w:p w14:paraId="38F91C8A" w14:textId="77777777" w:rsidR="00A55450" w:rsidRDefault="00A55450" w:rsidP="00A55450">
      <w:pPr>
        <w:ind w:left="720"/>
        <w:rPr>
          <w:rFonts w:hint="eastAsia"/>
          <w:lang w:val="en-US"/>
        </w:rPr>
      </w:pPr>
    </w:p>
    <w:p w14:paraId="4603C8A5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5.16</w:t>
      </w:r>
    </w:p>
    <w:p w14:paraId="1A352CDF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为了兼顾词对的准确性、扩大词对范围，我设计了两种获取上下位词对的模式：</w:t>
      </w:r>
    </w:p>
    <w:p w14:paraId="05073311" w14:textId="091DC3B5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）标准模式：正常获取词对</w:t>
      </w:r>
    </w:p>
    <w:p w14:paraId="003ED4AB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）后缀模式：取上位词的后缀词，以扩大数据集范围</w:t>
      </w:r>
    </w:p>
    <w:p w14:paraId="05714E29" w14:textId="77777777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例子：</w:t>
      </w:r>
    </w:p>
    <w:p w14:paraId="76B92B23" w14:textId="77777777" w:rsidR="00A55450" w:rsidRDefault="00A55450" w:rsidP="00A55450">
      <w:pPr>
        <w:rPr>
          <w:rFonts w:hint="eastAsia"/>
          <w:lang w:val="en-US"/>
        </w:rPr>
      </w:pPr>
      <w:r w:rsidRPr="00A55450">
        <w:rPr>
          <w:lang w:val="en-US"/>
        </w:rPr>
        <w:drawing>
          <wp:inline distT="0" distB="0" distL="0" distR="0" wp14:anchorId="77008AF6" wp14:editId="6ADFFAD9">
            <wp:extent cx="2982807" cy="688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247" cy="6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ab/>
      </w:r>
    </w:p>
    <w:p w14:paraId="5AFD3926" w14:textId="38B8E722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具体测试后发现，数据集扩大了约</w:t>
      </w:r>
      <w:r>
        <w:rPr>
          <w:rFonts w:hint="eastAsia"/>
          <w:lang w:val="en-US"/>
        </w:rPr>
        <w:t>50%</w:t>
      </w:r>
    </w:p>
    <w:p w14:paraId="3F865D44" w14:textId="4FAB3B70" w:rsidR="00A55450" w:rsidRDefault="00A55450" w:rsidP="00A55450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采取词性、句法树的置信度进行筛选，保留置信度均大于</w:t>
      </w:r>
      <w:r>
        <w:rPr>
          <w:rFonts w:hint="eastAsia"/>
          <w:lang w:val="en-US"/>
        </w:rPr>
        <w:t>50%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词对，进一步提高了准确度</w:t>
      </w:r>
      <w:r w:rsidR="00356CBF">
        <w:rPr>
          <w:rFonts w:hint="eastAsia"/>
          <w:lang w:val="en-US"/>
        </w:rPr>
        <w:t>。</w:t>
      </w:r>
      <w:r w:rsidR="001E598F">
        <w:rPr>
          <w:rFonts w:hint="eastAsia"/>
          <w:lang w:val="en-US"/>
        </w:rPr>
        <w:t>与此同时，采用手工录入过滤词典的方式保证</w:t>
      </w:r>
      <w:r w:rsidR="00356CBF">
        <w:rPr>
          <w:rFonts w:hint="eastAsia"/>
          <w:lang w:val="en-US"/>
        </w:rPr>
        <w:t>准确度。（后期可以结合人工标注系统和验证模型大规模构建）</w:t>
      </w:r>
    </w:p>
    <w:p w14:paraId="7F57F6AD" w14:textId="5009AE1E" w:rsidR="00A55450" w:rsidRDefault="00607D1B" w:rsidP="00A55450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将所有代码</w:t>
      </w:r>
      <w:r w:rsidR="007A272A">
        <w:rPr>
          <w:rFonts w:hint="eastAsia"/>
          <w:lang w:val="en-US"/>
        </w:rPr>
        <w:t>放在了我的</w:t>
      </w:r>
      <w:proofErr w:type="spellStart"/>
      <w:r w:rsidR="007A272A">
        <w:rPr>
          <w:rFonts w:hint="eastAsia"/>
          <w:lang w:val="en-US"/>
        </w:rPr>
        <w:t>github</w:t>
      </w:r>
      <w:proofErr w:type="spellEnd"/>
      <w:r w:rsidR="007A272A">
        <w:rPr>
          <w:rFonts w:hint="eastAsia"/>
          <w:lang w:val="en-US"/>
        </w:rPr>
        <w:t>上，地址为：</w:t>
      </w:r>
      <w:r w:rsidR="007A272A" w:rsidRPr="007A272A">
        <w:rPr>
          <w:lang w:val="en-US"/>
        </w:rPr>
        <w:t>https://github.com/HillZhang1999/nlp</w:t>
      </w:r>
      <w:bookmarkStart w:id="2" w:name="_GoBack"/>
      <w:bookmarkEnd w:id="2"/>
    </w:p>
    <w:sectPr w:rsidR="00A55450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3E3A0" w14:textId="77777777" w:rsidR="00095307" w:rsidRDefault="00095307">
      <w:r>
        <w:separator/>
      </w:r>
    </w:p>
    <w:p w14:paraId="5BB03BE7" w14:textId="77777777" w:rsidR="00095307" w:rsidRDefault="00095307"/>
  </w:endnote>
  <w:endnote w:type="continuationSeparator" w:id="0">
    <w:p w14:paraId="26979FC9" w14:textId="77777777" w:rsidR="00095307" w:rsidRDefault="00095307">
      <w:r>
        <w:continuationSeparator/>
      </w:r>
    </w:p>
    <w:p w14:paraId="21D9B1AC" w14:textId="77777777" w:rsidR="00095307" w:rsidRDefault="00095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49CAB6" w14:textId="77777777" w:rsidR="00F441AD" w:rsidRDefault="00F441AD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272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DB602" w14:textId="77777777" w:rsidR="00095307" w:rsidRDefault="00095307">
      <w:r>
        <w:separator/>
      </w:r>
    </w:p>
    <w:p w14:paraId="14BC7A38" w14:textId="77777777" w:rsidR="00095307" w:rsidRDefault="00095307"/>
  </w:footnote>
  <w:footnote w:type="continuationSeparator" w:id="0">
    <w:p w14:paraId="06677950" w14:textId="77777777" w:rsidR="00095307" w:rsidRDefault="00095307">
      <w:r>
        <w:continuationSeparator/>
      </w:r>
    </w:p>
    <w:p w14:paraId="4AA59581" w14:textId="77777777" w:rsidR="00095307" w:rsidRDefault="00095307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462"/>
    <w:rsid w:val="00023F80"/>
    <w:rsid w:val="00064F39"/>
    <w:rsid w:val="00095307"/>
    <w:rsid w:val="000B50BF"/>
    <w:rsid w:val="000E564B"/>
    <w:rsid w:val="001202DF"/>
    <w:rsid w:val="00127786"/>
    <w:rsid w:val="0013078D"/>
    <w:rsid w:val="00144E17"/>
    <w:rsid w:val="00165C48"/>
    <w:rsid w:val="00170507"/>
    <w:rsid w:val="00170C8F"/>
    <w:rsid w:val="001758C5"/>
    <w:rsid w:val="001E57AA"/>
    <w:rsid w:val="001E598F"/>
    <w:rsid w:val="002574AF"/>
    <w:rsid w:val="00267448"/>
    <w:rsid w:val="002704A4"/>
    <w:rsid w:val="0028398B"/>
    <w:rsid w:val="002950F2"/>
    <w:rsid w:val="002F23B0"/>
    <w:rsid w:val="00311E4B"/>
    <w:rsid w:val="00317B61"/>
    <w:rsid w:val="00356CBF"/>
    <w:rsid w:val="00373696"/>
    <w:rsid w:val="003831A5"/>
    <w:rsid w:val="003B3350"/>
    <w:rsid w:val="003B5D4A"/>
    <w:rsid w:val="003B7F7E"/>
    <w:rsid w:val="003C04D1"/>
    <w:rsid w:val="003C1CC6"/>
    <w:rsid w:val="003C44A5"/>
    <w:rsid w:val="003D086B"/>
    <w:rsid w:val="003D148C"/>
    <w:rsid w:val="004038E8"/>
    <w:rsid w:val="00413F68"/>
    <w:rsid w:val="00421BE0"/>
    <w:rsid w:val="00432AB2"/>
    <w:rsid w:val="004B55A4"/>
    <w:rsid w:val="00505D77"/>
    <w:rsid w:val="00533586"/>
    <w:rsid w:val="00540E91"/>
    <w:rsid w:val="00547C66"/>
    <w:rsid w:val="00553B77"/>
    <w:rsid w:val="005656CA"/>
    <w:rsid w:val="005A0EA9"/>
    <w:rsid w:val="005A6F1C"/>
    <w:rsid w:val="005B6A83"/>
    <w:rsid w:val="005C069B"/>
    <w:rsid w:val="005C6310"/>
    <w:rsid w:val="005D1832"/>
    <w:rsid w:val="005E56CD"/>
    <w:rsid w:val="005F6565"/>
    <w:rsid w:val="00607D1B"/>
    <w:rsid w:val="00654FA7"/>
    <w:rsid w:val="0066363C"/>
    <w:rsid w:val="00680899"/>
    <w:rsid w:val="00686A00"/>
    <w:rsid w:val="00695159"/>
    <w:rsid w:val="006A6B9F"/>
    <w:rsid w:val="006A7063"/>
    <w:rsid w:val="006B4577"/>
    <w:rsid w:val="006C07ED"/>
    <w:rsid w:val="006D0462"/>
    <w:rsid w:val="006F6A9E"/>
    <w:rsid w:val="00701B1A"/>
    <w:rsid w:val="00702E64"/>
    <w:rsid w:val="0072144C"/>
    <w:rsid w:val="00753F74"/>
    <w:rsid w:val="00756C1A"/>
    <w:rsid w:val="0079299A"/>
    <w:rsid w:val="007A272A"/>
    <w:rsid w:val="007C290B"/>
    <w:rsid w:val="00816F00"/>
    <w:rsid w:val="00835DFE"/>
    <w:rsid w:val="00844A56"/>
    <w:rsid w:val="00897F5D"/>
    <w:rsid w:val="008A3D25"/>
    <w:rsid w:val="00913B5F"/>
    <w:rsid w:val="00970AD8"/>
    <w:rsid w:val="009763D9"/>
    <w:rsid w:val="009C3928"/>
    <w:rsid w:val="00A13887"/>
    <w:rsid w:val="00A30305"/>
    <w:rsid w:val="00A55450"/>
    <w:rsid w:val="00A7149F"/>
    <w:rsid w:val="00A76C1E"/>
    <w:rsid w:val="00AA0206"/>
    <w:rsid w:val="00AC267D"/>
    <w:rsid w:val="00B039E0"/>
    <w:rsid w:val="00B32C95"/>
    <w:rsid w:val="00B40D0C"/>
    <w:rsid w:val="00B7659A"/>
    <w:rsid w:val="00B835B6"/>
    <w:rsid w:val="00B84599"/>
    <w:rsid w:val="00B8532D"/>
    <w:rsid w:val="00BB10FF"/>
    <w:rsid w:val="00BD21B8"/>
    <w:rsid w:val="00BD665B"/>
    <w:rsid w:val="00BF3D1E"/>
    <w:rsid w:val="00C10C43"/>
    <w:rsid w:val="00C25488"/>
    <w:rsid w:val="00C3080B"/>
    <w:rsid w:val="00C35F1A"/>
    <w:rsid w:val="00C36258"/>
    <w:rsid w:val="00C656A9"/>
    <w:rsid w:val="00C65F70"/>
    <w:rsid w:val="00C927F0"/>
    <w:rsid w:val="00C9613D"/>
    <w:rsid w:val="00CA533E"/>
    <w:rsid w:val="00D42C80"/>
    <w:rsid w:val="00D51A3A"/>
    <w:rsid w:val="00D7201E"/>
    <w:rsid w:val="00D955D8"/>
    <w:rsid w:val="00DD016B"/>
    <w:rsid w:val="00DF6203"/>
    <w:rsid w:val="00E069BC"/>
    <w:rsid w:val="00E11901"/>
    <w:rsid w:val="00E31197"/>
    <w:rsid w:val="00E73817"/>
    <w:rsid w:val="00E7552E"/>
    <w:rsid w:val="00E85BC7"/>
    <w:rsid w:val="00EC40FF"/>
    <w:rsid w:val="00EE3DFD"/>
    <w:rsid w:val="00EE5C51"/>
    <w:rsid w:val="00F16B2B"/>
    <w:rsid w:val="00F22385"/>
    <w:rsid w:val="00F310E9"/>
    <w:rsid w:val="00F331FB"/>
    <w:rsid w:val="00F441AD"/>
    <w:rsid w:val="00F66EB6"/>
    <w:rsid w:val="00F80C79"/>
    <w:rsid w:val="00F81C7D"/>
    <w:rsid w:val="00FB7781"/>
    <w:rsid w:val="00FD751B"/>
    <w:rsid w:val="00FD7AC7"/>
    <w:rsid w:val="00FE00A8"/>
    <w:rsid w:val="00FE3C9B"/>
    <w:rsid w:val="00FF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68F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0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hillzhang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5E12F8B6E99044AA314FC8180D19B9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E47EF5-37DF-F443-9DB6-4D2434585D2F}"/>
      </w:docPartPr>
      <w:docPartBody>
        <w:p w:rsidR="00BC277E" w:rsidRDefault="004B588D">
          <w:pPr>
            <w:pStyle w:val="35E12F8B6E99044AA314FC8180D19B97"/>
          </w:pPr>
          <w:r>
            <w:t>Take 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8D"/>
    <w:rsid w:val="004B588D"/>
    <w:rsid w:val="00BC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35E12F8B6E99044AA314FC8180D19B97">
    <w:name w:val="35E12F8B6E99044AA314FC8180D19B97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7640830102FA5146BA2684393A625646">
    <w:name w:val="7640830102FA5146BA2684393A62564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751</TotalTime>
  <Pages>10</Pages>
  <Words>643</Words>
  <Characters>3667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2019-05-06T08:52:00Z</dcterms:created>
  <dcterms:modified xsi:type="dcterms:W3CDTF">2019-05-14T08:07:00Z</dcterms:modified>
</cp:coreProperties>
</file>